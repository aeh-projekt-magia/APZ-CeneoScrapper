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07668152"/>
        <w:docPartObj>
          <w:docPartGallery w:val="Cover Pages"/>
          <w:docPartUnique/>
        </w:docPartObj>
      </w:sdtPr>
      <w:sdtContent>
        <w:p w14:paraId="191A0857" w14:textId="5D4EE7DA" w:rsidR="006C0A69" w:rsidRDefault="006C0A6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16BEC321" wp14:editId="6145CF7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270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rto="http://schemas.microsoft.com/office/word/2006/arto" xmlns:w16du="http://schemas.microsoft.com/office/word/2023/wordml/word16du">
                <w:pict>
                  <v:group w14:anchorId="47CA9FA8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" path="m,l7312660,r,1129665l3619500,733425,,1091565,,xe" fillcolor="#707070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" stroked="f" strokeweight="1pt">
                      <v:fill r:id="rId12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432BFB5F" w14:textId="11F1ABC5" w:rsidR="00C315A0" w:rsidRDefault="006C0A69" w:rsidP="00975BFF">
          <w:pPr>
            <w:ind w:left="36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D75E2CF" wp14:editId="10C5EA8D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7484745</wp:posOffset>
                    </wp:positionV>
                    <wp:extent cx="7315200" cy="1009650"/>
                    <wp:effectExtent l="0" t="0" r="0" b="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C0D7F7" w14:textId="77777777" w:rsidR="006C0A69" w:rsidRPr="00B92A77" w:rsidRDefault="006C0A69" w:rsidP="00B92A77">
                                <w:pPr>
                                  <w:pStyle w:val="Bezodstpw"/>
                                  <w:ind w:left="3600" w:firstLine="720"/>
                                  <w:rPr>
                                    <w:rFonts w:ascii="PT Sans" w:hAnsi="PT Sans"/>
                                    <w:color w:val="274263" w:themeColor="accent4" w:themeShade="80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B92A77">
                                  <w:rPr>
                                    <w:rFonts w:ascii="PT Sans" w:hAnsi="PT Sans"/>
                                    <w:color w:val="274263" w:themeColor="accent4" w:themeShade="80"/>
                                    <w:sz w:val="28"/>
                                    <w:szCs w:val="28"/>
                                    <w:lang w:val="pl-PL"/>
                                  </w:rPr>
                                  <w:t>Członkowie grupy:</w:t>
                                </w:r>
                              </w:p>
                              <w:p w14:paraId="777CFEC1" w14:textId="18F24453" w:rsidR="00975BFF" w:rsidRPr="00975BFF" w:rsidRDefault="00975BFF" w:rsidP="00975BFF">
                                <w:pPr>
                                  <w:pStyle w:val="Bezodstpw"/>
                                  <w:numPr>
                                    <w:ilvl w:val="0"/>
                                    <w:numId w:val="9"/>
                                  </w:numPr>
                                  <w:ind w:left="4680"/>
                                  <w:rPr>
                                    <w:rFonts w:ascii="PT Sans" w:hAnsi="PT Sans"/>
                                    <w:color w:val="274263" w:themeColor="accent4" w:themeShade="80"/>
                                    <w:sz w:val="20"/>
                                    <w:szCs w:val="20"/>
                                  </w:rPr>
                                </w:pPr>
                                <w:r w:rsidRPr="00B92A77">
                                  <w:rPr>
                                    <w:rFonts w:ascii="PT Sans" w:hAnsi="PT Sans"/>
                                    <w:color w:val="274263" w:themeColor="accent4" w:themeShade="80"/>
                                    <w:sz w:val="28"/>
                                    <w:szCs w:val="28"/>
                                    <w:lang w:val="pl-PL"/>
                                  </w:rPr>
                                  <w:t>Bartłomiej Ratajczak</w:t>
                                </w:r>
                              </w:p>
                              <w:p w14:paraId="4B5864BE" w14:textId="7A610801" w:rsidR="006C0A69" w:rsidRPr="00975BFF" w:rsidRDefault="006C0A69" w:rsidP="00B92A77">
                                <w:pPr>
                                  <w:pStyle w:val="Bezodstpw"/>
                                  <w:numPr>
                                    <w:ilvl w:val="0"/>
                                    <w:numId w:val="9"/>
                                  </w:numPr>
                                  <w:ind w:left="4680"/>
                                  <w:rPr>
                                    <w:rFonts w:ascii="PT Sans" w:hAnsi="PT Sans"/>
                                    <w:color w:val="274263" w:themeColor="accent4" w:themeShade="80"/>
                                    <w:sz w:val="20"/>
                                    <w:szCs w:val="20"/>
                                  </w:rPr>
                                </w:pPr>
                                <w:r w:rsidRPr="00B92A77">
                                  <w:rPr>
                                    <w:rFonts w:ascii="PT Sans" w:hAnsi="PT Sans"/>
                                    <w:color w:val="274263" w:themeColor="accent4" w:themeShade="80"/>
                                    <w:sz w:val="28"/>
                                    <w:szCs w:val="28"/>
                                    <w:lang w:val="pl-PL"/>
                                  </w:rPr>
                                  <w:t>Jakub Turek</w:t>
                                </w:r>
                              </w:p>
                              <w:p w14:paraId="2E8747AB" w14:textId="61A16D48" w:rsidR="00975BFF" w:rsidRPr="00975BFF" w:rsidRDefault="00975BFF" w:rsidP="00975BFF">
                                <w:pPr>
                                  <w:pStyle w:val="Bezodstpw"/>
                                  <w:numPr>
                                    <w:ilvl w:val="0"/>
                                    <w:numId w:val="9"/>
                                  </w:numPr>
                                  <w:ind w:left="4680"/>
                                  <w:rPr>
                                    <w:rFonts w:ascii="PT Sans" w:hAnsi="PT Sans"/>
                                    <w:color w:val="274263" w:themeColor="accent4" w:themeShade="80"/>
                                    <w:sz w:val="20"/>
                                    <w:szCs w:val="20"/>
                                  </w:rPr>
                                </w:pPr>
                                <w:r w:rsidRPr="00B92A77">
                                  <w:rPr>
                                    <w:rFonts w:ascii="PT Sans" w:hAnsi="PT Sans"/>
                                    <w:color w:val="274263" w:themeColor="accent4" w:themeShade="80"/>
                                    <w:sz w:val="28"/>
                                    <w:szCs w:val="28"/>
                                    <w:lang w:val="pl-PL"/>
                                  </w:rPr>
                                  <w:t>Konrad Świercz</w:t>
                                </w:r>
                              </w:p>
                              <w:p w14:paraId="773D2DFE" w14:textId="328501B1" w:rsidR="006C0A69" w:rsidRPr="00975BFF" w:rsidRDefault="006C0A69" w:rsidP="00975BFF">
                                <w:pPr>
                                  <w:pStyle w:val="Bezodstpw"/>
                                  <w:numPr>
                                    <w:ilvl w:val="0"/>
                                    <w:numId w:val="9"/>
                                  </w:numPr>
                                  <w:ind w:left="4680"/>
                                  <w:rPr>
                                    <w:rFonts w:ascii="PT Sans" w:hAnsi="PT Sans"/>
                                    <w:color w:val="274263" w:themeColor="accent4" w:themeShade="80"/>
                                    <w:sz w:val="20"/>
                                    <w:szCs w:val="20"/>
                                  </w:rPr>
                                </w:pPr>
                                <w:r w:rsidRPr="00B92A77">
                                  <w:rPr>
                                    <w:rFonts w:ascii="PT Sans" w:hAnsi="PT Sans"/>
                                    <w:color w:val="274263" w:themeColor="accent4" w:themeShade="80"/>
                                    <w:sz w:val="28"/>
                                    <w:szCs w:val="28"/>
                                    <w:lang w:val="pl-PL"/>
                                  </w:rPr>
                                  <w:t xml:space="preserve">Michalina </w:t>
                                </w:r>
                                <w:proofErr w:type="spellStart"/>
                                <w:r w:rsidRPr="00B92A77">
                                  <w:rPr>
                                    <w:rFonts w:ascii="PT Sans" w:hAnsi="PT Sans"/>
                                    <w:color w:val="274263" w:themeColor="accent4" w:themeShade="80"/>
                                    <w:sz w:val="28"/>
                                    <w:szCs w:val="28"/>
                                    <w:lang w:val="pl-PL"/>
                                  </w:rPr>
                                  <w:t>Mudlaff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6D75E2CF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3" o:spid="_x0000_s1026" type="#_x0000_t202" style="position:absolute;left:0;text-align:left;margin-left:17.55pt;margin-top:589.35pt;width:8in;height:79.5pt;z-index:251658241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" filled="f" stroked="f" strokeweight=".5pt">
                    <v:textbox style="mso-fit-shape-to-text:t" inset="126pt,0,54pt,0">
                      <w:txbxContent>
                        <w:p w14:paraId="66C0D7F7" w14:textId="77777777" w:rsidR="006C0A69" w:rsidRPr="00B92A77" w:rsidRDefault="006C0A69" w:rsidP="00B92A77">
                          <w:pPr>
                            <w:pStyle w:val="Bezodstpw"/>
                            <w:ind w:left="3600" w:firstLine="720"/>
                            <w:rPr>
                              <w:rFonts w:ascii="PT Sans" w:hAnsi="PT Sans"/>
                              <w:color w:val="274263" w:themeColor="accent4" w:themeShade="80"/>
                              <w:sz w:val="28"/>
                              <w:szCs w:val="28"/>
                              <w:lang w:val="pl-PL"/>
                            </w:rPr>
                          </w:pPr>
                          <w:r w:rsidRPr="00B92A77">
                            <w:rPr>
                              <w:rFonts w:ascii="PT Sans" w:hAnsi="PT Sans"/>
                              <w:color w:val="274263" w:themeColor="accent4" w:themeShade="80"/>
                              <w:sz w:val="28"/>
                              <w:szCs w:val="28"/>
                              <w:lang w:val="pl-PL"/>
                            </w:rPr>
                            <w:t>Członkowie grupy:</w:t>
                          </w:r>
                        </w:p>
                        <w:p w14:paraId="777CFEC1" w14:textId="18F24453" w:rsidR="00975BFF" w:rsidRPr="00975BFF" w:rsidRDefault="00975BFF" w:rsidP="00975BFF">
                          <w:pPr>
                            <w:pStyle w:val="Bezodstpw"/>
                            <w:numPr>
                              <w:ilvl w:val="0"/>
                              <w:numId w:val="9"/>
                            </w:numPr>
                            <w:ind w:left="4680"/>
                            <w:rPr>
                              <w:rFonts w:ascii="PT Sans" w:hAnsi="PT Sans"/>
                              <w:color w:val="274263" w:themeColor="accent4" w:themeShade="80"/>
                              <w:sz w:val="20"/>
                              <w:szCs w:val="20"/>
                            </w:rPr>
                          </w:pPr>
                          <w:r w:rsidRPr="00B92A77">
                            <w:rPr>
                              <w:rFonts w:ascii="PT Sans" w:hAnsi="PT Sans"/>
                              <w:color w:val="274263" w:themeColor="accent4" w:themeShade="80"/>
                              <w:sz w:val="28"/>
                              <w:szCs w:val="28"/>
                              <w:lang w:val="pl-PL"/>
                            </w:rPr>
                            <w:t>Bartłomiej Ratajczak</w:t>
                          </w:r>
                        </w:p>
                        <w:p w14:paraId="4B5864BE" w14:textId="7A610801" w:rsidR="006C0A69" w:rsidRPr="00975BFF" w:rsidRDefault="006C0A69" w:rsidP="00B92A77">
                          <w:pPr>
                            <w:pStyle w:val="Bezodstpw"/>
                            <w:numPr>
                              <w:ilvl w:val="0"/>
                              <w:numId w:val="9"/>
                            </w:numPr>
                            <w:ind w:left="4680"/>
                            <w:rPr>
                              <w:rFonts w:ascii="PT Sans" w:hAnsi="PT Sans"/>
                              <w:color w:val="274263" w:themeColor="accent4" w:themeShade="80"/>
                              <w:sz w:val="20"/>
                              <w:szCs w:val="20"/>
                            </w:rPr>
                          </w:pPr>
                          <w:r w:rsidRPr="00B92A77">
                            <w:rPr>
                              <w:rFonts w:ascii="PT Sans" w:hAnsi="PT Sans"/>
                              <w:color w:val="274263" w:themeColor="accent4" w:themeShade="80"/>
                              <w:sz w:val="28"/>
                              <w:szCs w:val="28"/>
                              <w:lang w:val="pl-PL"/>
                            </w:rPr>
                            <w:t>Jakub Turek</w:t>
                          </w:r>
                        </w:p>
                        <w:p w14:paraId="2E8747AB" w14:textId="61A16D48" w:rsidR="00975BFF" w:rsidRPr="00975BFF" w:rsidRDefault="00975BFF" w:rsidP="00975BFF">
                          <w:pPr>
                            <w:pStyle w:val="Bezodstpw"/>
                            <w:numPr>
                              <w:ilvl w:val="0"/>
                              <w:numId w:val="9"/>
                            </w:numPr>
                            <w:ind w:left="4680"/>
                            <w:rPr>
                              <w:rFonts w:ascii="PT Sans" w:hAnsi="PT Sans"/>
                              <w:color w:val="274263" w:themeColor="accent4" w:themeShade="80"/>
                              <w:sz w:val="20"/>
                              <w:szCs w:val="20"/>
                            </w:rPr>
                          </w:pPr>
                          <w:r w:rsidRPr="00B92A77">
                            <w:rPr>
                              <w:rFonts w:ascii="PT Sans" w:hAnsi="PT Sans"/>
                              <w:color w:val="274263" w:themeColor="accent4" w:themeShade="80"/>
                              <w:sz w:val="28"/>
                              <w:szCs w:val="28"/>
                              <w:lang w:val="pl-PL"/>
                            </w:rPr>
                            <w:t>Konrad Świercz</w:t>
                          </w:r>
                        </w:p>
                        <w:p w14:paraId="773D2DFE" w14:textId="328501B1" w:rsidR="006C0A69" w:rsidRPr="00975BFF" w:rsidRDefault="006C0A69" w:rsidP="00975BFF">
                          <w:pPr>
                            <w:pStyle w:val="Bezodstpw"/>
                            <w:numPr>
                              <w:ilvl w:val="0"/>
                              <w:numId w:val="9"/>
                            </w:numPr>
                            <w:ind w:left="4680"/>
                            <w:rPr>
                              <w:rFonts w:ascii="PT Sans" w:hAnsi="PT Sans"/>
                              <w:color w:val="274263" w:themeColor="accent4" w:themeShade="80"/>
                              <w:sz w:val="20"/>
                              <w:szCs w:val="20"/>
                            </w:rPr>
                          </w:pPr>
                          <w:r w:rsidRPr="00B92A77">
                            <w:rPr>
                              <w:rFonts w:ascii="PT Sans" w:hAnsi="PT Sans"/>
                              <w:color w:val="274263" w:themeColor="accent4" w:themeShade="80"/>
                              <w:sz w:val="28"/>
                              <w:szCs w:val="28"/>
                              <w:lang w:val="pl-PL"/>
                            </w:rPr>
                            <w:t xml:space="preserve">Michalina </w:t>
                          </w:r>
                          <w:proofErr w:type="spellStart"/>
                          <w:r w:rsidRPr="00B92A77">
                            <w:rPr>
                              <w:rFonts w:ascii="PT Sans" w:hAnsi="PT Sans"/>
                              <w:color w:val="274263" w:themeColor="accent4" w:themeShade="80"/>
                              <w:sz w:val="28"/>
                              <w:szCs w:val="28"/>
                              <w:lang w:val="pl-PL"/>
                            </w:rPr>
                            <w:t>Mudlaff</w:t>
                          </w:r>
                          <w:proofErr w:type="spellEnd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5FC3550" wp14:editId="6B21AC83">
                    <wp:simplePos x="0" y="0"/>
                    <wp:positionH relativeFrom="page">
                      <wp:posOffset>223520</wp:posOffset>
                    </wp:positionH>
                    <wp:positionV relativeFrom="page">
                      <wp:posOffset>2859405</wp:posOffset>
                    </wp:positionV>
                    <wp:extent cx="7315200" cy="1861185"/>
                    <wp:effectExtent l="0" t="0" r="0" b="5715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861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1A7252" w14:textId="04DF4324" w:rsidR="006C0A69" w:rsidRPr="006C0A69" w:rsidRDefault="00000000">
                                <w:pPr>
                                  <w:jc w:val="right"/>
                                  <w:rPr>
                                    <w:color w:val="274263" w:themeColor="accent4" w:themeShade="80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74263" w:themeColor="accent4" w:themeShade="80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C0A69" w:rsidRPr="006C0A69">
                                      <w:rPr>
                                        <w:caps/>
                                        <w:color w:val="274263" w:themeColor="accent4" w:themeShade="80"/>
                                        <w:sz w:val="64"/>
                                        <w:szCs w:val="64"/>
                                      </w:rPr>
                                      <w:t>Ceneo WebScrapper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274263" w:themeColor="accent4" w:themeShade="80"/>
                                    <w:sz w:val="36"/>
                                    <w:szCs w:val="36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EA06FCE" w14:textId="65D3D216" w:rsidR="006C0A69" w:rsidRPr="006C0A69" w:rsidRDefault="006C0A69">
                                    <w:pPr>
                                      <w:jc w:val="right"/>
                                      <w:rPr>
                                        <w:smallCaps/>
                                        <w:color w:val="274263" w:themeColor="accent4" w:themeShade="80"/>
                                        <w:sz w:val="36"/>
                                        <w:szCs w:val="36"/>
                                      </w:rPr>
                                    </w:pPr>
                                    <w:r w:rsidRPr="006C0A69">
                                      <w:rPr>
                                        <w:color w:val="274263" w:themeColor="accent4" w:themeShade="80"/>
                                        <w:sz w:val="36"/>
                                        <w:szCs w:val="36"/>
                                      </w:rPr>
                                      <w:t>Projekt zespołowy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5FC3550" id="Pole tekstowe 154" o:spid="_x0000_s1027" type="#_x0000_t202" style="position:absolute;left:0;text-align:left;margin-left:17.6pt;margin-top:225.15pt;width:8in;height:146.55pt;z-index:25165824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" filled="f" stroked="f" strokeweight=".5pt">
                    <v:textbox inset="126pt,0,54pt,0">
                      <w:txbxContent>
                        <w:p w14:paraId="011A7252" w14:textId="04DF4324" w:rsidR="006C0A69" w:rsidRPr="006C0A69" w:rsidRDefault="00000000">
                          <w:pPr>
                            <w:jc w:val="right"/>
                            <w:rPr>
                              <w:color w:val="274263" w:themeColor="accent4" w:themeShade="80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274263" w:themeColor="accent4" w:themeShade="80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C0A69" w:rsidRPr="006C0A69">
                                <w:rPr>
                                  <w:caps/>
                                  <w:color w:val="274263" w:themeColor="accent4" w:themeShade="80"/>
                                  <w:sz w:val="64"/>
                                  <w:szCs w:val="64"/>
                                </w:rPr>
                                <w:t>Ceneo WebScrapper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274263" w:themeColor="accent4" w:themeShade="80"/>
                              <w:sz w:val="36"/>
                              <w:szCs w:val="36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EA06FCE" w14:textId="65D3D216" w:rsidR="006C0A69" w:rsidRPr="006C0A69" w:rsidRDefault="006C0A69">
                              <w:pPr>
                                <w:jc w:val="right"/>
                                <w:rPr>
                                  <w:smallCaps/>
                                  <w:color w:val="274263" w:themeColor="accent4" w:themeShade="80"/>
                                  <w:sz w:val="36"/>
                                  <w:szCs w:val="36"/>
                                </w:rPr>
                              </w:pPr>
                              <w:r w:rsidRPr="006C0A69">
                                <w:rPr>
                                  <w:color w:val="274263" w:themeColor="accent4" w:themeShade="80"/>
                                  <w:sz w:val="36"/>
                                  <w:szCs w:val="36"/>
                                </w:rPr>
                                <w:t>Projekt zespołowy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-76461686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aps w:val="0"/>
          <w:noProof/>
          <w:color w:val="auto"/>
          <w:spacing w:val="0"/>
          <w:sz w:val="24"/>
          <w:szCs w:val="24"/>
          <w:lang w:eastAsia="pl-PL" w:bidi="ar-SA"/>
        </w:rPr>
      </w:sdtEndPr>
      <w:sdtContent>
        <w:p w14:paraId="1D3D6F22" w14:textId="454C43A5" w:rsidR="00084721" w:rsidRDefault="00084721">
          <w:pPr>
            <w:pStyle w:val="Nagwekspisutreci"/>
          </w:pPr>
          <w:r>
            <w:t>Spis treści</w:t>
          </w:r>
        </w:p>
        <w:p w14:paraId="6CBBC33E" w14:textId="0AA8FFD7" w:rsidR="00084721" w:rsidRDefault="00084721">
          <w:pPr>
            <w:pStyle w:val="Spistreci1"/>
            <w:tabs>
              <w:tab w:val="left" w:pos="480"/>
              <w:tab w:val="right" w:leader="dot" w:pos="8297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6672321" w:history="1">
            <w:r w:rsidRPr="00BC6EFB">
              <w:rPr>
                <w:rStyle w:val="Hipercze"/>
                <w:noProof/>
                <w:lang w:bidi="pl-PL"/>
              </w:rPr>
              <w:t>1.</w:t>
            </w:r>
            <w:r>
              <w:rPr>
                <w:noProof/>
              </w:rPr>
              <w:tab/>
            </w:r>
            <w:r w:rsidRPr="00BC6EFB">
              <w:rPr>
                <w:rStyle w:val="Hipercze"/>
                <w:noProof/>
                <w:lang w:bidi="pl-PL"/>
              </w:rPr>
              <w:t>Opis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E23AC" w14:textId="096C3A41" w:rsidR="00084721" w:rsidRDefault="00084721">
          <w:pPr>
            <w:pStyle w:val="Spistreci1"/>
            <w:tabs>
              <w:tab w:val="left" w:pos="480"/>
              <w:tab w:val="right" w:leader="dot" w:pos="8297"/>
            </w:tabs>
            <w:rPr>
              <w:noProof/>
            </w:rPr>
          </w:pPr>
          <w:hyperlink w:anchor="_Toc136672322" w:history="1">
            <w:r w:rsidRPr="00BC6EFB">
              <w:rPr>
                <w:rStyle w:val="Hipercze"/>
                <w:noProof/>
                <w:lang w:bidi="pl-PL"/>
              </w:rPr>
              <w:t>2.</w:t>
            </w:r>
            <w:r>
              <w:rPr>
                <w:noProof/>
              </w:rPr>
              <w:tab/>
            </w:r>
            <w:r w:rsidRPr="00BC6EFB">
              <w:rPr>
                <w:rStyle w:val="Hipercze"/>
                <w:noProof/>
                <w:lang w:bidi="pl-PL"/>
              </w:rPr>
              <w:t>technologia wykorzystywana w ramach projektu (stos technologiczny)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B6AF5" w14:textId="580E2EF1" w:rsidR="00084721" w:rsidRDefault="00084721">
          <w:pPr>
            <w:pStyle w:val="Spistreci1"/>
            <w:tabs>
              <w:tab w:val="left" w:pos="480"/>
              <w:tab w:val="right" w:leader="dot" w:pos="8297"/>
            </w:tabs>
            <w:rPr>
              <w:noProof/>
            </w:rPr>
          </w:pPr>
          <w:hyperlink w:anchor="_Toc136672323" w:history="1">
            <w:r w:rsidRPr="00BC6EFB">
              <w:rPr>
                <w:rStyle w:val="Hipercze"/>
                <w:noProof/>
                <w:lang w:bidi="pl-PL"/>
              </w:rPr>
              <w:t>3.</w:t>
            </w:r>
            <w:r>
              <w:rPr>
                <w:noProof/>
              </w:rPr>
              <w:tab/>
            </w:r>
            <w:r w:rsidRPr="00BC6EFB">
              <w:rPr>
                <w:rStyle w:val="Hipercze"/>
                <w:noProof/>
                <w:lang w:bidi="pl-PL"/>
              </w:rPr>
              <w:t>OPIS INFRASTRUKTURY TESTOWEJ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2FB04" w14:textId="30B583D3" w:rsidR="00084721" w:rsidRDefault="00084721">
          <w:pPr>
            <w:pStyle w:val="Spistreci1"/>
            <w:tabs>
              <w:tab w:val="left" w:pos="480"/>
              <w:tab w:val="right" w:leader="dot" w:pos="8297"/>
            </w:tabs>
            <w:rPr>
              <w:noProof/>
            </w:rPr>
          </w:pPr>
          <w:hyperlink w:anchor="_Toc136672324" w:history="1">
            <w:r w:rsidRPr="00BC6EFB">
              <w:rPr>
                <w:rStyle w:val="Hipercze"/>
                <w:noProof/>
                <w:lang w:bidi="pl-PL"/>
              </w:rPr>
              <w:t>4.</w:t>
            </w:r>
            <w:r>
              <w:rPr>
                <w:noProof/>
              </w:rPr>
              <w:tab/>
            </w:r>
            <w:r w:rsidRPr="00BC6EFB">
              <w:rPr>
                <w:rStyle w:val="Hipercze"/>
                <w:noProof/>
                <w:lang w:bidi="pl-PL"/>
              </w:rPr>
              <w:t>WYMAGANIA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4A345" w14:textId="0FFEF5B6" w:rsidR="00084721" w:rsidRDefault="00084721">
          <w:pPr>
            <w:pStyle w:val="Spistreci1"/>
            <w:tabs>
              <w:tab w:val="left" w:pos="480"/>
              <w:tab w:val="right" w:leader="dot" w:pos="8297"/>
            </w:tabs>
            <w:rPr>
              <w:noProof/>
            </w:rPr>
          </w:pPr>
          <w:hyperlink w:anchor="_Toc136672325" w:history="1">
            <w:r w:rsidRPr="00BC6EFB">
              <w:rPr>
                <w:rStyle w:val="Hipercze"/>
                <w:noProof/>
                <w:lang w:bidi="pl-PL"/>
              </w:rPr>
              <w:t>5.</w:t>
            </w:r>
            <w:r>
              <w:rPr>
                <w:noProof/>
              </w:rPr>
              <w:tab/>
            </w:r>
            <w:r w:rsidRPr="00BC6EFB">
              <w:rPr>
                <w:rStyle w:val="Hipercze"/>
                <w:noProof/>
                <w:lang w:bidi="pl-PL"/>
              </w:rPr>
              <w:t>OPIS ZABEZPIECZEŃ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8473D" w14:textId="7AC00122" w:rsidR="00084721" w:rsidRDefault="00084721">
          <w:pPr>
            <w:pStyle w:val="Spistreci1"/>
            <w:tabs>
              <w:tab w:val="left" w:pos="480"/>
              <w:tab w:val="right" w:leader="dot" w:pos="8297"/>
            </w:tabs>
            <w:rPr>
              <w:noProof/>
            </w:rPr>
          </w:pPr>
          <w:hyperlink w:anchor="_Toc136672326" w:history="1">
            <w:r w:rsidRPr="00BC6EFB">
              <w:rPr>
                <w:rStyle w:val="Hipercze"/>
                <w:noProof/>
                <w:lang w:bidi="pl-PL"/>
              </w:rPr>
              <w:t>6.</w:t>
            </w:r>
            <w:r>
              <w:rPr>
                <w:noProof/>
              </w:rPr>
              <w:tab/>
            </w:r>
            <w:r w:rsidRPr="00BC6EFB">
              <w:rPr>
                <w:rStyle w:val="Hipercze"/>
                <w:noProof/>
                <w:lang w:bidi="pl-PL"/>
              </w:rPr>
              <w:t>Przykładowe testy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1B957" w14:textId="7DAEFDC4" w:rsidR="00084721" w:rsidRDefault="00084721">
          <w:pPr>
            <w:pStyle w:val="Spistreci1"/>
            <w:tabs>
              <w:tab w:val="left" w:pos="480"/>
              <w:tab w:val="right" w:leader="dot" w:pos="8297"/>
            </w:tabs>
            <w:rPr>
              <w:noProof/>
            </w:rPr>
          </w:pPr>
          <w:hyperlink w:anchor="_Toc136672327" w:history="1">
            <w:r w:rsidRPr="00BC6EFB">
              <w:rPr>
                <w:rStyle w:val="Hipercze"/>
                <w:noProof/>
                <w:lang w:bidi="pl-PL"/>
              </w:rPr>
              <w:t>7.</w:t>
            </w:r>
            <w:r>
              <w:rPr>
                <w:noProof/>
              </w:rPr>
              <w:tab/>
            </w:r>
            <w:r w:rsidRPr="00BC6EFB">
              <w:rPr>
                <w:rStyle w:val="Hipercze"/>
                <w:noProof/>
                <w:lang w:bidi="pl-PL"/>
              </w:rPr>
              <w:t>dokumentacja techniczna (instalacja i uruchomienie aplikacji)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011B4" w14:textId="638109B4" w:rsidR="00084721" w:rsidRDefault="00084721">
          <w:pPr>
            <w:pStyle w:val="Spistreci1"/>
            <w:tabs>
              <w:tab w:val="left" w:pos="480"/>
              <w:tab w:val="right" w:leader="dot" w:pos="8297"/>
            </w:tabs>
            <w:rPr>
              <w:noProof/>
            </w:rPr>
          </w:pPr>
          <w:hyperlink w:anchor="_Toc136672328" w:history="1">
            <w:r w:rsidRPr="00BC6EFB">
              <w:rPr>
                <w:rStyle w:val="Hipercze"/>
                <w:noProof/>
                <w:lang w:bidi="pl-PL"/>
              </w:rPr>
              <w:t>8.</w:t>
            </w:r>
            <w:r>
              <w:rPr>
                <w:noProof/>
              </w:rPr>
              <w:tab/>
            </w:r>
            <w:r w:rsidRPr="00BC6EFB">
              <w:rPr>
                <w:rStyle w:val="Hipercze"/>
                <w:noProof/>
                <w:lang w:bidi="pl-PL"/>
              </w:rPr>
              <w:t>dokumentacja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3EABA" w14:textId="01664C79" w:rsidR="00084721" w:rsidRDefault="00084721">
          <w:pPr>
            <w:pStyle w:val="Spistreci1"/>
            <w:tabs>
              <w:tab w:val="right" w:leader="dot" w:pos="8297"/>
            </w:tabs>
            <w:rPr>
              <w:noProof/>
            </w:rPr>
          </w:pPr>
          <w:hyperlink w:anchor="_Toc136672329" w:history="1">
            <w:r w:rsidRPr="00BC6EFB">
              <w:rPr>
                <w:rStyle w:val="Hipercze"/>
                <w:rFonts w:ascii="PT Sans" w:hAnsi="PT Sans"/>
                <w:noProof/>
                <w:kern w:val="36"/>
              </w:rPr>
              <w:t>TWORZENIE NOWEGO KONTA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0AE39" w14:textId="5DE64F47" w:rsidR="00084721" w:rsidRDefault="00084721">
          <w:pPr>
            <w:pStyle w:val="Spistreci1"/>
            <w:tabs>
              <w:tab w:val="right" w:leader="dot" w:pos="8297"/>
            </w:tabs>
            <w:rPr>
              <w:noProof/>
            </w:rPr>
          </w:pPr>
          <w:hyperlink w:anchor="_Toc136672330" w:history="1">
            <w:r w:rsidRPr="00BC6EFB">
              <w:rPr>
                <w:rStyle w:val="Hipercze"/>
                <w:rFonts w:ascii="PT Sans" w:hAnsi="PT Sans"/>
                <w:noProof/>
                <w:kern w:val="36"/>
              </w:rPr>
              <w:t>ZARZĄDZANIE PROCESEM AKTUALIZACJI SUBSKRYPCJI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89393" w14:textId="25A9E2C3" w:rsidR="00084721" w:rsidRDefault="00084721">
          <w:pPr>
            <w:pStyle w:val="Spistreci3"/>
            <w:tabs>
              <w:tab w:val="right" w:leader="dot" w:pos="8297"/>
            </w:tabs>
            <w:rPr>
              <w:noProof/>
            </w:rPr>
          </w:pPr>
          <w:hyperlink w:anchor="_Toc136672331" w:history="1">
            <w:r w:rsidRPr="00BC6EFB">
              <w:rPr>
                <w:rStyle w:val="Hipercze"/>
                <w:rFonts w:ascii="PT Sans" w:hAnsi="PT Sans"/>
                <w:noProof/>
              </w:rPr>
              <w:t>AKTYWACJA HARMONOGRAMU ZADAŃ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26A8F" w14:textId="522A39F9" w:rsidR="00084721" w:rsidRDefault="00084721">
          <w:pPr>
            <w:pStyle w:val="Spistreci3"/>
            <w:tabs>
              <w:tab w:val="right" w:leader="dot" w:pos="8297"/>
            </w:tabs>
            <w:rPr>
              <w:noProof/>
            </w:rPr>
          </w:pPr>
          <w:hyperlink w:anchor="_Toc136672332" w:history="1">
            <w:r w:rsidRPr="00BC6EFB">
              <w:rPr>
                <w:rStyle w:val="Hipercze"/>
                <w:rFonts w:ascii="PT Sans" w:hAnsi="PT Sans"/>
                <w:noProof/>
              </w:rPr>
              <w:t>WSTRZYMANIE HARMONOGRAMU ZADAŃ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EC90A" w14:textId="23CC4F21" w:rsidR="00084721" w:rsidRDefault="00084721">
          <w:pPr>
            <w:pStyle w:val="Spistreci3"/>
            <w:tabs>
              <w:tab w:val="right" w:leader="dot" w:pos="8297"/>
            </w:tabs>
            <w:rPr>
              <w:noProof/>
            </w:rPr>
          </w:pPr>
          <w:hyperlink w:anchor="_Toc136672333" w:history="1">
            <w:r w:rsidRPr="00BC6EFB">
              <w:rPr>
                <w:rStyle w:val="Hipercze"/>
                <w:rFonts w:ascii="PT Sans" w:hAnsi="PT Sans"/>
                <w:noProof/>
              </w:rPr>
              <w:t>JEDNORAZOWE URUCHOMIENIE PROCESU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35D5A" w14:textId="7318AF82" w:rsidR="00084721" w:rsidRDefault="00084721">
          <w:pPr>
            <w:pStyle w:val="Spistreci1"/>
            <w:tabs>
              <w:tab w:val="left" w:pos="480"/>
              <w:tab w:val="right" w:leader="dot" w:pos="8297"/>
            </w:tabs>
            <w:rPr>
              <w:noProof/>
            </w:rPr>
          </w:pPr>
          <w:hyperlink w:anchor="_Toc136672334" w:history="1">
            <w:r w:rsidRPr="00BC6EFB">
              <w:rPr>
                <w:rStyle w:val="Hipercze"/>
                <w:noProof/>
                <w:lang w:bidi="pl-PL"/>
              </w:rPr>
              <w:t>9.</w:t>
            </w:r>
            <w:r>
              <w:rPr>
                <w:noProof/>
              </w:rPr>
              <w:tab/>
            </w:r>
            <w:r w:rsidRPr="00BC6EFB">
              <w:rPr>
                <w:rStyle w:val="Hipercze"/>
                <w:noProof/>
                <w:lang w:bidi="pl-PL"/>
              </w:rPr>
              <w:t>dokumentacja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0FB91" w14:textId="71F115FF" w:rsidR="00084721" w:rsidRDefault="00084721">
          <w:pPr>
            <w:pStyle w:val="Spistreci1"/>
            <w:tabs>
              <w:tab w:val="right" w:leader="dot" w:pos="8297"/>
            </w:tabs>
            <w:rPr>
              <w:noProof/>
            </w:rPr>
          </w:pPr>
          <w:hyperlink w:anchor="_Toc136672335" w:history="1">
            <w:r w:rsidRPr="00BC6EFB">
              <w:rPr>
                <w:rStyle w:val="Hipercze"/>
                <w:noProof/>
                <w:lang w:bidi="pl-PL"/>
              </w:rPr>
              <w:t>INSTALACJA I 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FDA84" w14:textId="33571322" w:rsidR="00084721" w:rsidRDefault="00084721">
          <w:pPr>
            <w:pStyle w:val="Spistreci1"/>
            <w:tabs>
              <w:tab w:val="right" w:leader="dot" w:pos="8297"/>
            </w:tabs>
            <w:rPr>
              <w:noProof/>
            </w:rPr>
          </w:pPr>
          <w:hyperlink w:anchor="_Toc136672336" w:history="1">
            <w:r w:rsidRPr="00BC6EFB">
              <w:rPr>
                <w:rStyle w:val="Hipercze"/>
                <w:noProof/>
                <w:lang w:bidi="pl-PL"/>
              </w:rPr>
              <w:t>REJESTRACJA I LOGOWANIE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EE8ED" w14:textId="5F68A44A" w:rsidR="00084721" w:rsidRDefault="00084721">
          <w:pPr>
            <w:pStyle w:val="Spistreci3"/>
            <w:tabs>
              <w:tab w:val="right" w:leader="dot" w:pos="8297"/>
            </w:tabs>
            <w:rPr>
              <w:noProof/>
            </w:rPr>
          </w:pPr>
          <w:hyperlink w:anchor="_Toc136672337" w:history="1">
            <w:r w:rsidRPr="00BC6EFB">
              <w:rPr>
                <w:rStyle w:val="Hipercze"/>
                <w:rFonts w:ascii="PT Sans" w:hAnsi="PT Sans"/>
                <w:noProof/>
                <w:lang w:bidi="pl-PL"/>
              </w:rPr>
              <w:t>TWORZENIE NOWEGO KONTA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A8005" w14:textId="0B71A870" w:rsidR="00084721" w:rsidRDefault="00084721">
          <w:pPr>
            <w:pStyle w:val="Spistreci3"/>
            <w:tabs>
              <w:tab w:val="right" w:leader="dot" w:pos="8297"/>
            </w:tabs>
            <w:rPr>
              <w:noProof/>
            </w:rPr>
          </w:pPr>
          <w:hyperlink w:anchor="_Toc136672338" w:history="1">
            <w:r w:rsidRPr="00BC6EFB">
              <w:rPr>
                <w:rStyle w:val="Hipercze"/>
                <w:rFonts w:ascii="PT Sans" w:hAnsi="PT Sans"/>
                <w:noProof/>
                <w:lang w:bidi="pl-PL"/>
              </w:rPr>
              <w:t>LOGOWANIE SIĘ DO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E3B4D" w14:textId="111A4095" w:rsidR="00084721" w:rsidRDefault="00084721">
          <w:pPr>
            <w:pStyle w:val="Spistreci1"/>
            <w:tabs>
              <w:tab w:val="right" w:leader="dot" w:pos="8297"/>
            </w:tabs>
            <w:rPr>
              <w:noProof/>
            </w:rPr>
          </w:pPr>
          <w:hyperlink w:anchor="_Toc136672339" w:history="1">
            <w:r w:rsidRPr="00BC6EFB">
              <w:rPr>
                <w:rStyle w:val="Hipercze"/>
                <w:noProof/>
                <w:lang w:bidi="pl-PL"/>
              </w:rPr>
              <w:t>PRZEGLĄDANIE PRODUKTÓW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5B9A3" w14:textId="38AFB7E3" w:rsidR="00084721" w:rsidRDefault="00084721">
          <w:pPr>
            <w:pStyle w:val="Spistreci1"/>
            <w:tabs>
              <w:tab w:val="right" w:leader="dot" w:pos="8297"/>
            </w:tabs>
            <w:rPr>
              <w:noProof/>
            </w:rPr>
          </w:pPr>
          <w:hyperlink w:anchor="_Toc136672340" w:history="1">
            <w:r w:rsidRPr="00BC6EFB">
              <w:rPr>
                <w:rStyle w:val="Hipercze"/>
                <w:noProof/>
                <w:lang w:bidi="pl-PL"/>
              </w:rPr>
              <w:t>ZARZĄDZANIE SUBSKRYPCJAMI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F72B0" w14:textId="33A68836" w:rsidR="00084721" w:rsidRDefault="00084721">
          <w:pPr>
            <w:pStyle w:val="Spistreci3"/>
            <w:tabs>
              <w:tab w:val="right" w:leader="dot" w:pos="8297"/>
            </w:tabs>
            <w:rPr>
              <w:noProof/>
            </w:rPr>
          </w:pPr>
          <w:hyperlink w:anchor="_Toc136672341" w:history="1">
            <w:r w:rsidRPr="00BC6EFB">
              <w:rPr>
                <w:rStyle w:val="Hipercze"/>
                <w:rFonts w:ascii="PT Sans" w:hAnsi="PT Sans"/>
                <w:noProof/>
                <w:lang w:bidi="pl-PL"/>
              </w:rPr>
              <w:t>DODAWANIE NOWEJ SUBSKRYPCJI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FA6EC" w14:textId="017E3F29" w:rsidR="00084721" w:rsidRDefault="00084721">
          <w:pPr>
            <w:pStyle w:val="Spistreci3"/>
            <w:tabs>
              <w:tab w:val="right" w:leader="dot" w:pos="8297"/>
            </w:tabs>
            <w:rPr>
              <w:noProof/>
            </w:rPr>
          </w:pPr>
          <w:hyperlink w:anchor="_Toc136672342" w:history="1">
            <w:r w:rsidRPr="00BC6EFB">
              <w:rPr>
                <w:rStyle w:val="Hipercze"/>
                <w:rFonts w:ascii="PT Sans" w:hAnsi="PT Sans"/>
                <w:noProof/>
                <w:lang w:bidi="pl-PL"/>
              </w:rPr>
              <w:t>MODYFIKACJA  ISTNIEJĄCEJ SUBSKRYPCJI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39589" w14:textId="1DBD27AA" w:rsidR="00084721" w:rsidRDefault="00084721">
          <w:pPr>
            <w:pStyle w:val="Spistreci3"/>
            <w:tabs>
              <w:tab w:val="right" w:leader="dot" w:pos="8297"/>
            </w:tabs>
            <w:rPr>
              <w:noProof/>
            </w:rPr>
          </w:pPr>
          <w:hyperlink w:anchor="_Toc136672343" w:history="1">
            <w:r w:rsidRPr="00BC6EFB">
              <w:rPr>
                <w:rStyle w:val="Hipercze"/>
                <w:rFonts w:ascii="PT Sans" w:hAnsi="PT Sans"/>
                <w:noProof/>
                <w:lang w:bidi="pl-PL"/>
              </w:rPr>
              <w:t>USUWANIE SUBSKRYPCJI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4225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D2CB0" w14:textId="114954F0" w:rsidR="00084721" w:rsidRDefault="00084721">
          <w:r>
            <w:rPr>
              <w:b/>
              <w:bCs/>
              <w:noProof/>
            </w:rPr>
            <w:fldChar w:fldCharType="end"/>
          </w:r>
        </w:p>
      </w:sdtContent>
    </w:sdt>
    <w:p w14:paraId="154A5271" w14:textId="5A588357" w:rsidR="00084721" w:rsidRDefault="00084721">
      <w:pPr>
        <w:spacing w:after="120" w:line="288" w:lineRule="auto"/>
        <w:ind w:left="360"/>
        <w:rPr>
          <w:rFonts w:ascii="PT Sans" w:eastAsiaTheme="minorHAnsi" w:hAnsi="PT Sans" w:cstheme="minorBidi"/>
          <w:caps/>
          <w:color w:val="274263" w:themeColor="accent4" w:themeShade="80"/>
          <w:spacing w:val="14"/>
          <w:sz w:val="26"/>
          <w:szCs w:val="26"/>
          <w:lang w:eastAsia="ja-JP" w:bidi="pl-PL"/>
        </w:rPr>
      </w:pPr>
      <w:r>
        <w:br w:type="page"/>
      </w:r>
    </w:p>
    <w:p w14:paraId="10B38A08" w14:textId="77777777" w:rsidR="00084721" w:rsidRDefault="00084721" w:rsidP="003F13E5">
      <w:pPr>
        <w:pStyle w:val="Nagwek1"/>
        <w:numPr>
          <w:ilvl w:val="0"/>
          <w:numId w:val="0"/>
        </w:numPr>
        <w:ind w:left="17" w:hanging="17"/>
      </w:pPr>
    </w:p>
    <w:p w14:paraId="76EBFCA7" w14:textId="5E30E83D" w:rsidR="00B92A77" w:rsidRDefault="00B92A77" w:rsidP="00084721">
      <w:pPr>
        <w:pStyle w:val="Nagwek1"/>
      </w:pPr>
      <w:bookmarkStart w:id="0" w:name="_Toc136672321"/>
      <w:r>
        <w:t>Opis projektu</w:t>
      </w:r>
      <w:bookmarkEnd w:id="0"/>
    </w:p>
    <w:p w14:paraId="54B35B9F" w14:textId="0A6ABE78" w:rsidR="00B92A77" w:rsidRDefault="00B92A77" w:rsidP="00B92A77"/>
    <w:p w14:paraId="50C63425" w14:textId="77777777" w:rsidR="00C315A0" w:rsidRDefault="00C315A0" w:rsidP="00B92A77">
      <w:r>
        <w:t xml:space="preserve">Tworzona aplikacja ma na celu pomóc użytkownikowi w wyszukaniu i zagregowaniu opinii dotyczących wybranego przez niego przedmiotu. Serwis Ceneo.pl, z racji swojej pozycji na rynku, dysponuje ogromną bazą produktów, przez co przeszukiwanie go może okazać się kłopotliwe i pochłaniające znaczne zasoby czasowe. </w:t>
      </w:r>
      <w:proofErr w:type="spellStart"/>
      <w:r>
        <w:t>Ceneo</w:t>
      </w:r>
      <w:proofErr w:type="spellEnd"/>
      <w:r>
        <w:t xml:space="preserve"> </w:t>
      </w:r>
      <w:proofErr w:type="spellStart"/>
      <w:r>
        <w:t>WebScrapper</w:t>
      </w:r>
      <w:proofErr w:type="spellEnd"/>
      <w:r>
        <w:t xml:space="preserve"> redukuje czas potrzebny na znalezienie informacji, ułatwia proces decyzyjny dotyczący zakupu, a jednocześnie systematyzuje informacje dostępne na wielu stronach i przedstawia je w jednym miejscu, czyniąc cały proces przyjemniejszym, a porównywanie bardziej rzetelnym.</w:t>
      </w:r>
    </w:p>
    <w:p w14:paraId="17411F60" w14:textId="3D94C41F" w:rsidR="00215CD0" w:rsidRDefault="00215CD0" w:rsidP="00B92A77">
      <w:r>
        <w:t xml:space="preserve">Funkcjonalności </w:t>
      </w:r>
      <w:proofErr w:type="spellStart"/>
      <w:r>
        <w:t>WebScrappera</w:t>
      </w:r>
      <w:proofErr w:type="spellEnd"/>
      <w:r>
        <w:t xml:space="preserve"> </w:t>
      </w:r>
      <w:r w:rsidR="007E350C">
        <w:t>obejmują:</w:t>
      </w:r>
    </w:p>
    <w:p w14:paraId="7974D1AD" w14:textId="7DEED615" w:rsidR="007E350C" w:rsidRDefault="007E350C" w:rsidP="007E350C">
      <w:pPr>
        <w:pStyle w:val="Akapitzlist"/>
        <w:numPr>
          <w:ilvl w:val="0"/>
          <w:numId w:val="10"/>
        </w:numPr>
      </w:pPr>
      <w:r>
        <w:t>Wyszukiwanie produktów</w:t>
      </w:r>
      <w:r w:rsidR="501D4426">
        <w:t xml:space="preserve">, </w:t>
      </w:r>
      <w:r w:rsidR="0023733B">
        <w:t xml:space="preserve">opinii </w:t>
      </w:r>
      <w:r w:rsidR="64C9CFAA">
        <w:t>i ceny</w:t>
      </w:r>
      <w:r w:rsidR="5CB34FB9">
        <w:t xml:space="preserve"> </w:t>
      </w:r>
      <w:r w:rsidR="0023733B">
        <w:t>o nich.</w:t>
      </w:r>
    </w:p>
    <w:p w14:paraId="529BE62C" w14:textId="7F575770" w:rsidR="00C93C21" w:rsidRDefault="00AE138D" w:rsidP="007E350C">
      <w:pPr>
        <w:pStyle w:val="Akapitzlist"/>
        <w:numPr>
          <w:ilvl w:val="0"/>
          <w:numId w:val="10"/>
        </w:numPr>
      </w:pPr>
      <w:r>
        <w:t>Generowanie powiadomień dla użytkownika</w:t>
      </w:r>
      <w:r w:rsidR="00335335">
        <w:t xml:space="preserve"> o zmianie ceny</w:t>
      </w:r>
      <w:r w:rsidR="008D0588">
        <w:t>, by umożliwić zakup wybranego produktu w najkorzystniejszych warunkach.</w:t>
      </w:r>
    </w:p>
    <w:p w14:paraId="376E04D7" w14:textId="77777777" w:rsidR="00C315A0" w:rsidRDefault="00C315A0" w:rsidP="00B92A77"/>
    <w:p w14:paraId="027AE665" w14:textId="77777777" w:rsidR="00C315A0" w:rsidRDefault="00C315A0" w:rsidP="00084721">
      <w:pPr>
        <w:pStyle w:val="Nagwek1"/>
      </w:pPr>
      <w:bookmarkStart w:id="1" w:name="_Toc136672322"/>
      <w:r>
        <w:t>technologia wykorzystywana w ramach projektu (stos technologiczny)</w:t>
      </w:r>
      <w:bookmarkEnd w:id="1"/>
    </w:p>
    <w:p w14:paraId="6DD8F7FD" w14:textId="77777777" w:rsidR="00C315A0" w:rsidRDefault="00C315A0" w:rsidP="00C315A0"/>
    <w:p w14:paraId="33726755" w14:textId="57D22937" w:rsidR="00751561" w:rsidRDefault="0507F426" w:rsidP="07A19F14">
      <w:r>
        <w:t xml:space="preserve">Kod </w:t>
      </w:r>
      <w:r w:rsidR="1FD44D03">
        <w:t>aplikacji</w:t>
      </w:r>
      <w:r w:rsidR="00457CF1">
        <w:t xml:space="preserve"> </w:t>
      </w:r>
      <w:r w:rsidR="00975BFF">
        <w:t>utworzony został</w:t>
      </w:r>
      <w:r w:rsidR="00457CF1">
        <w:t xml:space="preserve"> w języku </w:t>
      </w:r>
      <w:proofErr w:type="spellStart"/>
      <w:r w:rsidR="00457CF1">
        <w:t>Python</w:t>
      </w:r>
      <w:proofErr w:type="spellEnd"/>
      <w:r w:rsidR="00457CF1">
        <w:t xml:space="preserve">. </w:t>
      </w:r>
      <w:r w:rsidR="00975BFF">
        <w:t>Oprócz tego w kolejnych etapach pracy</w:t>
      </w:r>
      <w:r w:rsidR="00457CF1">
        <w:t xml:space="preserve"> </w:t>
      </w:r>
      <w:r w:rsidR="00975BFF">
        <w:t>wykorzystaliśmy</w:t>
      </w:r>
      <w:r w:rsidR="00457CF1">
        <w:t xml:space="preserve"> </w:t>
      </w:r>
      <w:r w:rsidR="1FD44D03">
        <w:t>następujące</w:t>
      </w:r>
      <w:r w:rsidR="00457CF1">
        <w:t xml:space="preserve"> </w:t>
      </w:r>
      <w:r w:rsidR="0D195EFF">
        <w:t>technologie</w:t>
      </w:r>
      <w:r w:rsidR="00457CF1">
        <w:t>:</w:t>
      </w:r>
      <w:r w:rsidR="1ED340B0">
        <w:t xml:space="preserve"> </w:t>
      </w:r>
      <w:proofErr w:type="spellStart"/>
      <w:r w:rsidR="1ED340B0">
        <w:t>P</w:t>
      </w:r>
      <w:r w:rsidR="09ACDD6E">
        <w:t>ostresql</w:t>
      </w:r>
      <w:proofErr w:type="spellEnd"/>
      <w:r w:rsidR="09ACDD6E">
        <w:t xml:space="preserve">, </w:t>
      </w:r>
      <w:r w:rsidR="00994159">
        <w:t>D</w:t>
      </w:r>
      <w:r w:rsidR="09ACDD6E">
        <w:t>ocker</w:t>
      </w:r>
      <w:r w:rsidR="36236683">
        <w:t xml:space="preserve">, </w:t>
      </w:r>
      <w:r w:rsidR="00AB6AAD">
        <w:t xml:space="preserve">natomiast </w:t>
      </w:r>
      <w:proofErr w:type="spellStart"/>
      <w:r w:rsidR="00994159">
        <w:t>F</w:t>
      </w:r>
      <w:r w:rsidR="36236683">
        <w:t>rontend</w:t>
      </w:r>
      <w:proofErr w:type="spellEnd"/>
      <w:r w:rsidR="36236683">
        <w:t xml:space="preserve"> będzie zbudowany przy pomocy Jinja2 wraz z biblioteką </w:t>
      </w:r>
      <w:proofErr w:type="spellStart"/>
      <w:r w:rsidR="36236683">
        <w:t>TailwindCSS</w:t>
      </w:r>
      <w:proofErr w:type="spellEnd"/>
      <w:r w:rsidR="71951EA2">
        <w:t>.</w:t>
      </w:r>
      <w:r w:rsidR="1FA7B428">
        <w:t xml:space="preserve"> Koordynacja i postęp prac </w:t>
      </w:r>
      <w:r w:rsidR="00975BFF">
        <w:t>zostały za</w:t>
      </w:r>
      <w:r w:rsidR="1FA7B428">
        <w:t>ewidencjonowan</w:t>
      </w:r>
      <w:r w:rsidR="00473A22">
        <w:t>e</w:t>
      </w:r>
      <w:r w:rsidR="1FA7B428">
        <w:t xml:space="preserve"> w </w:t>
      </w:r>
      <w:proofErr w:type="spellStart"/>
      <w:r w:rsidR="1FA7B428">
        <w:t>Jira</w:t>
      </w:r>
      <w:proofErr w:type="spellEnd"/>
      <w:r w:rsidR="1FA7B428">
        <w:t>.</w:t>
      </w:r>
    </w:p>
    <w:p w14:paraId="7C2D894C" w14:textId="79F92DFB" w:rsidR="00EE56F0" w:rsidRDefault="00EE56F0" w:rsidP="00EE56F0">
      <w:pPr>
        <w:ind w:left="360"/>
      </w:pPr>
      <w:r>
        <w:br w:type="page"/>
      </w:r>
    </w:p>
    <w:p w14:paraId="64A53AAB" w14:textId="31C8B147" w:rsidR="00EE56F0" w:rsidRDefault="00EE56F0" w:rsidP="00084721">
      <w:pPr>
        <w:pStyle w:val="Nagwek1"/>
      </w:pPr>
      <w:bookmarkStart w:id="2" w:name="_Toc136672323"/>
      <w:r>
        <w:lastRenderedPageBreak/>
        <w:t xml:space="preserve">OPIS </w:t>
      </w:r>
      <w:r>
        <w:t>INFRASTRUKTURY TESTOWEJ</w:t>
      </w:r>
      <w:bookmarkEnd w:id="2"/>
    </w:p>
    <w:p w14:paraId="48FDB2F4" w14:textId="77777777" w:rsidR="00EE56F0" w:rsidRDefault="00EE56F0" w:rsidP="07A19F14"/>
    <w:p w14:paraId="3B230C93" w14:textId="1F8885B5" w:rsidR="00EE56F0" w:rsidRDefault="00EE56F0" w:rsidP="00EE56F0">
      <w:pPr>
        <w:jc w:val="center"/>
      </w:pPr>
      <w:r>
        <w:rPr>
          <w:noProof/>
        </w:rPr>
        <w:drawing>
          <wp:inline distT="0" distB="0" distL="0" distR="0" wp14:anchorId="537E2175" wp14:editId="2A8B7140">
            <wp:extent cx="5274945" cy="3269615"/>
            <wp:effectExtent l="0" t="0" r="0" b="0"/>
            <wp:docPr id="1642580460" name="Obraz 1" descr="Obraz zawierający tekst, diagram, Plan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80460" name="Obraz 1" descr="Obraz zawierający tekst, diagram, Plan, Rysunek techniczny&#10;&#10;Opis wygenerowany automatyczni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6F63" w14:textId="33F1E1CE" w:rsidR="00EE56F0" w:rsidRDefault="00EE56F0" w:rsidP="07A19F14">
      <w:r>
        <w:t xml:space="preserve">Ryc. 1. Diagram UML komponentów dla aplikacji </w:t>
      </w:r>
      <w:proofErr w:type="spellStart"/>
      <w:r>
        <w:t>CeneoWebScrapper</w:t>
      </w:r>
      <w:proofErr w:type="spellEnd"/>
      <w:r>
        <w:t>.</w:t>
      </w:r>
    </w:p>
    <w:p w14:paraId="70112816" w14:textId="77777777" w:rsidR="00EE56F0" w:rsidRDefault="00EE56F0" w:rsidP="07A19F14"/>
    <w:p w14:paraId="57B35D17" w14:textId="08CB890B" w:rsidR="00EE56F0" w:rsidRDefault="00EE56F0" w:rsidP="07A19F14">
      <w:r>
        <w:rPr>
          <w:noProof/>
        </w:rPr>
        <w:drawing>
          <wp:inline distT="0" distB="0" distL="0" distR="0" wp14:anchorId="03550E5E" wp14:editId="6E155650">
            <wp:extent cx="5274945" cy="2816860"/>
            <wp:effectExtent l="0" t="0" r="0" b="2540"/>
            <wp:docPr id="545112172" name="Obraz 2" descr="Obraz zawierający diagram, tekst, linia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12172" name="Obraz 2" descr="Obraz zawierający diagram, tekst, linia, szkic&#10;&#10;Opis wygenerowany automatyczni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5C75" w14:textId="5DF192F9" w:rsidR="00EE56F0" w:rsidRDefault="00EE56F0" w:rsidP="00EE56F0">
      <w:r>
        <w:t xml:space="preserve">Ryc. </w:t>
      </w:r>
      <w:r>
        <w:t>2</w:t>
      </w:r>
      <w:r>
        <w:t xml:space="preserve">. Diagram UML </w:t>
      </w:r>
      <w:r>
        <w:t>wdrożenia</w:t>
      </w:r>
      <w:r>
        <w:t xml:space="preserve"> dla aplikacji </w:t>
      </w:r>
      <w:proofErr w:type="spellStart"/>
      <w:r>
        <w:t>CeneoWebScrapper</w:t>
      </w:r>
      <w:proofErr w:type="spellEnd"/>
      <w:r>
        <w:t>.</w:t>
      </w:r>
    </w:p>
    <w:p w14:paraId="49C1B2B7" w14:textId="15F7C125" w:rsidR="00EE56F0" w:rsidRDefault="00EE56F0" w:rsidP="00084721">
      <w:pPr>
        <w:ind w:left="360"/>
      </w:pPr>
      <w:r>
        <w:br w:type="page"/>
      </w:r>
    </w:p>
    <w:p w14:paraId="67E9BB94" w14:textId="0CCE0AB0" w:rsidR="00975BFF" w:rsidRDefault="00975BFF" w:rsidP="00084721">
      <w:pPr>
        <w:pStyle w:val="Nagwek1"/>
      </w:pPr>
      <w:bookmarkStart w:id="3" w:name="_Toc136672324"/>
      <w:r>
        <w:lastRenderedPageBreak/>
        <w:t>WYMAGANIA SYSTEMOWE</w:t>
      </w:r>
      <w:bookmarkEnd w:id="3"/>
    </w:p>
    <w:p w14:paraId="56623E1E" w14:textId="6EBB620D" w:rsidR="00975BFF" w:rsidRDefault="00975BFF" w:rsidP="00975BFF"/>
    <w:p w14:paraId="78811AF7" w14:textId="1DC4DF3C" w:rsidR="00975BFF" w:rsidRDefault="00EE56F0" w:rsidP="00975BFF">
      <w:pPr>
        <w:rPr>
          <w:rStyle w:val="eop"/>
          <w:rFonts w:ascii="Arial" w:hAnsi="Arial" w:cs="Arial"/>
          <w:color w:val="000000"/>
          <w:shd w:val="clear" w:color="auto" w:fill="FFFFFF"/>
        </w:rPr>
      </w:pPr>
      <w:r>
        <w:rPr>
          <w:rStyle w:val="normaltextrun"/>
          <w:rFonts w:ascii="Arial" w:eastAsiaTheme="majorEastAsia" w:hAnsi="Arial" w:cs="Arial"/>
          <w:color w:val="000000"/>
          <w:sz w:val="22"/>
          <w:szCs w:val="22"/>
          <w:shd w:val="clear" w:color="auto" w:fill="FFFFFF"/>
        </w:rPr>
        <w:t xml:space="preserve">Zainstalowany </w:t>
      </w:r>
      <w:proofErr w:type="spellStart"/>
      <w:r>
        <w:rPr>
          <w:rStyle w:val="normaltextrun"/>
          <w:rFonts w:ascii="Arial" w:eastAsiaTheme="majorEastAsia" w:hAnsi="Arial" w:cs="Arial"/>
          <w:color w:val="000000"/>
          <w:sz w:val="22"/>
          <w:szCs w:val="22"/>
          <w:shd w:val="clear" w:color="auto" w:fill="FFFFFF"/>
        </w:rPr>
        <w:t>docker</w:t>
      </w:r>
      <w:proofErr w:type="spellEnd"/>
      <w:r>
        <w:rPr>
          <w:rStyle w:val="normaltextrun"/>
          <w:rFonts w:ascii="Arial" w:eastAsiaTheme="majorEastAsia" w:hAnsi="Arial" w:cs="Arial"/>
          <w:color w:val="000000"/>
          <w:sz w:val="22"/>
          <w:szCs w:val="22"/>
          <w:shd w:val="clear" w:color="auto" w:fill="FFFFFF"/>
        </w:rPr>
        <w:t xml:space="preserve"> oraz </w:t>
      </w:r>
      <w:proofErr w:type="spellStart"/>
      <w:r>
        <w:rPr>
          <w:rStyle w:val="normaltextrun"/>
          <w:rFonts w:ascii="Arial" w:eastAsiaTheme="majorEastAsia" w:hAnsi="Arial" w:cs="Arial"/>
          <w:color w:val="000000"/>
          <w:sz w:val="22"/>
          <w:szCs w:val="22"/>
          <w:shd w:val="clear" w:color="auto" w:fill="FFFFFF"/>
        </w:rPr>
        <w:t>docker-compose</w:t>
      </w:r>
      <w:proofErr w:type="spellEnd"/>
      <w:r>
        <w:rPr>
          <w:rStyle w:val="normaltextrun"/>
          <w:rFonts w:ascii="Arial" w:eastAsiaTheme="majorEastAsia" w:hAnsi="Arial" w:cs="Arial"/>
          <w:color w:val="000000"/>
          <w:sz w:val="22"/>
          <w:szCs w:val="22"/>
          <w:shd w:val="clear" w:color="auto" w:fill="FFFFFF"/>
        </w:rPr>
        <w:t xml:space="preserve"> (najnowsze wersje)</w:t>
      </w:r>
      <w:r>
        <w:rPr>
          <w:rStyle w:val="eop"/>
          <w:rFonts w:ascii="Arial" w:hAnsi="Arial" w:cs="Arial"/>
          <w:color w:val="000000"/>
          <w:shd w:val="clear" w:color="auto" w:fill="FFFFFF"/>
        </w:rPr>
        <w:t>.</w:t>
      </w:r>
    </w:p>
    <w:p w14:paraId="502549C3" w14:textId="77777777" w:rsidR="00EE56F0" w:rsidRDefault="00EE56F0" w:rsidP="00975BFF">
      <w:pPr>
        <w:rPr>
          <w:rStyle w:val="eop"/>
          <w:rFonts w:ascii="Arial" w:hAnsi="Arial" w:cs="Arial"/>
          <w:color w:val="000000"/>
          <w:shd w:val="clear" w:color="auto" w:fill="FFFFFF"/>
        </w:rPr>
      </w:pPr>
    </w:p>
    <w:p w14:paraId="6ED97E9E" w14:textId="28DB5B54" w:rsidR="00EE56F0" w:rsidRDefault="00EE56F0" w:rsidP="00084721">
      <w:pPr>
        <w:pStyle w:val="Nagwek1"/>
      </w:pPr>
      <w:bookmarkStart w:id="4" w:name="_Toc136672325"/>
      <w:r>
        <w:t>OPIS ZABEZPIECZEŃ SYSTEMU</w:t>
      </w:r>
      <w:bookmarkEnd w:id="4"/>
    </w:p>
    <w:p w14:paraId="251E2AAD" w14:textId="77777777" w:rsidR="00EE56F0" w:rsidRDefault="00EE56F0" w:rsidP="00975BFF"/>
    <w:p w14:paraId="538DF2BC" w14:textId="77777777" w:rsidR="00EE56F0" w:rsidRDefault="00EE56F0" w:rsidP="00EE56F0">
      <w:pPr>
        <w:pStyle w:val="Akapitzlist"/>
        <w:numPr>
          <w:ilvl w:val="0"/>
          <w:numId w:val="11"/>
        </w:numPr>
        <w:spacing w:after="160" w:line="259" w:lineRule="auto"/>
        <w:jc w:val="left"/>
      </w:pPr>
      <w:r w:rsidRPr="31A0D1B5">
        <w:rPr>
          <w:b/>
          <w:bCs/>
        </w:rPr>
        <w:t xml:space="preserve">Przechowywanie haseł. </w:t>
      </w:r>
      <w:r>
        <w:t xml:space="preserve">Aby zapewnić bezpieczeństwo przechowywania haseł, nie powinny one być przechowywane w postaci czytelnego tekstu. Zamiast tego, po zastosowaniu biblioteki </w:t>
      </w:r>
      <w:proofErr w:type="spellStart"/>
      <w:r>
        <w:t>bcrypt</w:t>
      </w:r>
      <w:proofErr w:type="spellEnd"/>
      <w:r>
        <w:t xml:space="preserve">, hasła są </w:t>
      </w:r>
      <w:proofErr w:type="spellStart"/>
      <w:r>
        <w:t>zahaszowane</w:t>
      </w:r>
      <w:proofErr w:type="spellEnd"/>
      <w:r>
        <w:t xml:space="preserve"> i tak zapisane w bazie danych. Do obsługi </w:t>
      </w:r>
      <w:proofErr w:type="spellStart"/>
      <w:r>
        <w:t>hashowania</w:t>
      </w:r>
      <w:proofErr w:type="spellEnd"/>
      <w:r>
        <w:t xml:space="preserve"> w konfiguracji zapisane jest ziarno dla biblioteki </w:t>
      </w:r>
      <w:proofErr w:type="spellStart"/>
      <w:r>
        <w:t>bcrypt</w:t>
      </w:r>
      <w:proofErr w:type="spellEnd"/>
      <w:r>
        <w:t>.</w:t>
      </w:r>
    </w:p>
    <w:p w14:paraId="5C4FB866" w14:textId="167CF9F5" w:rsidR="00EE56F0" w:rsidRDefault="00EE56F0" w:rsidP="00EE56F0">
      <w:pPr>
        <w:pStyle w:val="Akapitzlist"/>
        <w:numPr>
          <w:ilvl w:val="0"/>
          <w:numId w:val="11"/>
        </w:numPr>
        <w:spacing w:after="160" w:line="259" w:lineRule="auto"/>
        <w:jc w:val="left"/>
      </w:pPr>
      <w:r>
        <w:rPr>
          <w:noProof/>
        </w:rPr>
        <w:drawing>
          <wp:inline distT="0" distB="0" distL="0" distR="0" wp14:anchorId="331B5F7E" wp14:editId="3C2B401D">
            <wp:extent cx="4572000" cy="371475"/>
            <wp:effectExtent l="0" t="0" r="0" b="0"/>
            <wp:docPr id="110735859" name="Obraz 11073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2475C1E" wp14:editId="66A5E4F4">
            <wp:extent cx="4572000" cy="371475"/>
            <wp:effectExtent l="0" t="0" r="0" b="0"/>
            <wp:docPr id="1310713126" name="Obraz 131071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9621497" w14:textId="07A6021F" w:rsidR="00EE56F0" w:rsidRDefault="00EE56F0" w:rsidP="00EE56F0">
      <w:pPr>
        <w:pStyle w:val="Akapitzlist"/>
        <w:numPr>
          <w:ilvl w:val="0"/>
          <w:numId w:val="11"/>
        </w:numPr>
        <w:spacing w:after="160" w:line="259" w:lineRule="auto"/>
        <w:jc w:val="left"/>
      </w:pPr>
      <w:r w:rsidRPr="31A0D1B5">
        <w:rPr>
          <w:b/>
          <w:bCs/>
        </w:rPr>
        <w:t xml:space="preserve">Zabezpieczenie formularzy przed atakami CRSF (Cross-Site </w:t>
      </w:r>
      <w:proofErr w:type="spellStart"/>
      <w:r w:rsidRPr="31A0D1B5">
        <w:rPr>
          <w:b/>
          <w:bCs/>
        </w:rPr>
        <w:t>Request</w:t>
      </w:r>
      <w:proofErr w:type="spellEnd"/>
      <w:r w:rsidRPr="31A0D1B5">
        <w:rPr>
          <w:b/>
          <w:bCs/>
        </w:rPr>
        <w:t xml:space="preserve"> </w:t>
      </w:r>
      <w:proofErr w:type="spellStart"/>
      <w:r w:rsidRPr="31A0D1B5">
        <w:rPr>
          <w:b/>
          <w:bCs/>
        </w:rPr>
        <w:t>Forgery</w:t>
      </w:r>
      <w:proofErr w:type="spellEnd"/>
      <w:r w:rsidRPr="31A0D1B5">
        <w:rPr>
          <w:b/>
          <w:bCs/>
        </w:rPr>
        <w:t>).</w:t>
      </w:r>
      <w:r>
        <w:t xml:space="preserve"> Do implementacji tego rozwiązania wykorzystany został pakiet </w:t>
      </w:r>
      <w:proofErr w:type="spellStart"/>
      <w:r>
        <w:t>Flask</w:t>
      </w:r>
      <w:proofErr w:type="spellEnd"/>
      <w:r>
        <w:t xml:space="preserve">-WTF, implementując mechanizmy zabezpieczeń formularzy. </w:t>
      </w:r>
      <w:proofErr w:type="spellStart"/>
      <w:r w:rsidRPr="00BA093A">
        <w:rPr>
          <w:lang w:val="en-US"/>
        </w:rPr>
        <w:t>Zabezpiecza</w:t>
      </w:r>
      <w:proofErr w:type="spellEnd"/>
      <w:r w:rsidRPr="00BA093A">
        <w:rPr>
          <w:lang w:val="en-US"/>
        </w:rPr>
        <w:t xml:space="preserve"> to </w:t>
      </w:r>
      <w:proofErr w:type="spellStart"/>
      <w:r w:rsidRPr="00BA093A">
        <w:rPr>
          <w:lang w:val="en-US"/>
        </w:rPr>
        <w:t>formularze</w:t>
      </w:r>
      <w:proofErr w:type="spellEnd"/>
      <w:r w:rsidRPr="00BA093A">
        <w:rPr>
          <w:lang w:val="en-US"/>
        </w:rPr>
        <w:t xml:space="preserve"> </w:t>
      </w:r>
      <w:proofErr w:type="spellStart"/>
      <w:r w:rsidRPr="00BA093A">
        <w:rPr>
          <w:lang w:val="en-US"/>
        </w:rPr>
        <w:t>przed</w:t>
      </w:r>
      <w:proofErr w:type="spellEnd"/>
      <w:r w:rsidRPr="00BA093A">
        <w:rPr>
          <w:lang w:val="en-US"/>
        </w:rPr>
        <w:t xml:space="preserve"> </w:t>
      </w:r>
      <w:proofErr w:type="spellStart"/>
      <w:r w:rsidRPr="00BA093A">
        <w:rPr>
          <w:lang w:val="en-US"/>
        </w:rPr>
        <w:t>atakami</w:t>
      </w:r>
      <w:proofErr w:type="spellEnd"/>
      <w:r w:rsidRPr="00BA093A">
        <w:rPr>
          <w:lang w:val="en-US"/>
        </w:rPr>
        <w:t xml:space="preserve"> SQL injection, cross-site scripting </w:t>
      </w:r>
      <w:proofErr w:type="spellStart"/>
      <w:r w:rsidRPr="00BA093A">
        <w:rPr>
          <w:lang w:val="en-US"/>
        </w:rPr>
        <w:t>i</w:t>
      </w:r>
      <w:proofErr w:type="spellEnd"/>
      <w:r w:rsidRPr="00BA093A">
        <w:rPr>
          <w:lang w:val="en-US"/>
        </w:rPr>
        <w:t xml:space="preserve"> cross-site request forgery. </w:t>
      </w:r>
      <w:r>
        <w:t xml:space="preserve">Do wszystkich formularzy dołączony jest </w:t>
      </w:r>
      <w:proofErr w:type="spellStart"/>
      <w:r>
        <w:t>token-csrf</w:t>
      </w:r>
      <w:proofErr w:type="spellEnd"/>
      <w:r>
        <w:t>.</w:t>
      </w:r>
      <w:r>
        <w:br/>
        <w:t xml:space="preserve">Poniżej przykład z formularza logowania </w:t>
      </w:r>
      <w:proofErr w:type="gramStart"/>
      <w:r>
        <w:t>użytkownika,:</w:t>
      </w:r>
      <w:proofErr w:type="gramEnd"/>
      <w:r>
        <w:br/>
      </w:r>
      <w:r>
        <w:br/>
      </w:r>
      <w:r>
        <w:rPr>
          <w:noProof/>
        </w:rPr>
        <w:drawing>
          <wp:inline distT="0" distB="0" distL="0" distR="0" wp14:anchorId="054D60BA" wp14:editId="04846B42">
            <wp:extent cx="4572000" cy="371475"/>
            <wp:effectExtent l="0" t="0" r="0" b="0"/>
            <wp:docPr id="1879094533" name="Obraz 187909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713727B" wp14:editId="701BB8AA">
            <wp:extent cx="4572000" cy="1628775"/>
            <wp:effectExtent l="0" t="0" r="0" b="0"/>
            <wp:docPr id="1277466456" name="Obraz 1277466456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66456" name="Obraz 1277466456" descr="Obraz zawierający tekst, zrzut ekranu, Czcionka&#10;&#10;Opis wygenerowany automatyczni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1008A2B" w14:textId="3624091A" w:rsidR="00EE56F0" w:rsidRDefault="00EE56F0" w:rsidP="00975BFF">
      <w:pPr>
        <w:pStyle w:val="Akapitzlist"/>
        <w:numPr>
          <w:ilvl w:val="0"/>
          <w:numId w:val="11"/>
        </w:numPr>
        <w:spacing w:after="160" w:line="259" w:lineRule="auto"/>
        <w:jc w:val="left"/>
      </w:pPr>
      <w:r w:rsidRPr="00EE56F0">
        <w:rPr>
          <w:b/>
          <w:bCs/>
        </w:rPr>
        <w:t xml:space="preserve">Autoryzacja, uwierzytelnianie i obsługiwanie sesji użytkownika. </w:t>
      </w:r>
      <w:r>
        <w:t xml:space="preserve">Biblioteka </w:t>
      </w:r>
      <w:proofErr w:type="spellStart"/>
      <w:r>
        <w:t>Flask</w:t>
      </w:r>
      <w:proofErr w:type="spellEnd"/>
      <w:r>
        <w:t xml:space="preserve">-Login obsługuje bezpieczne logowanie i rejestrację użytkownika, zarządza oraz generuje sesję dla przeglądarki użytkownika. Wszystkie </w:t>
      </w:r>
      <w:proofErr w:type="spellStart"/>
      <w:r>
        <w:t>endpointy</w:t>
      </w:r>
      <w:proofErr w:type="spellEnd"/>
      <w:r>
        <w:t xml:space="preserve"> poza logowaniem i rejestracją, wymagają od użytkownika zalogowania i potwierdzenia konta.</w:t>
      </w:r>
      <w:r>
        <w:br/>
      </w:r>
      <w:r>
        <w:rPr>
          <w:noProof/>
        </w:rPr>
        <w:lastRenderedPageBreak/>
        <w:drawing>
          <wp:inline distT="0" distB="0" distL="0" distR="0" wp14:anchorId="728845BE" wp14:editId="70E8911E">
            <wp:extent cx="4572000" cy="790575"/>
            <wp:effectExtent l="0" t="0" r="0" b="0"/>
            <wp:docPr id="133421561" name="Obraz 13342156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1561" name="Obraz 133421561" descr="Obraz zawierający tekst, zrzut ekranu, Czcionka&#10;&#10;Opis wygenerowany automatyczni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DC5432" w14:textId="77777777" w:rsidR="008377E8" w:rsidRDefault="008377E8" w:rsidP="008377E8">
      <w:pPr>
        <w:spacing w:after="160" w:line="259" w:lineRule="auto"/>
      </w:pPr>
    </w:p>
    <w:p w14:paraId="51498E1F" w14:textId="64245866" w:rsidR="008377E8" w:rsidRDefault="008377E8" w:rsidP="00084721">
      <w:pPr>
        <w:pStyle w:val="Nagwek1"/>
      </w:pPr>
      <w:bookmarkStart w:id="5" w:name="_Toc136672326"/>
      <w:r>
        <w:t>Przykładowe testy APLIKACJI</w:t>
      </w:r>
      <w:bookmarkEnd w:id="5"/>
    </w:p>
    <w:p w14:paraId="553C9863" w14:textId="77777777" w:rsidR="008377E8" w:rsidRDefault="008377E8" w:rsidP="008377E8">
      <w:pPr>
        <w:spacing w:after="160" w:line="259" w:lineRule="auto"/>
      </w:pPr>
    </w:p>
    <w:p w14:paraId="4BF30EF1" w14:textId="77522B27" w:rsidR="008377E8" w:rsidRDefault="008377E8" w:rsidP="008377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sz w:val="22"/>
          <w:szCs w:val="22"/>
        </w:rPr>
        <w:t xml:space="preserve">W pliku tests/services/ceneo/test_ceneo_item.py znajdują się </w:t>
      </w:r>
      <w:r>
        <w:rPr>
          <w:rStyle w:val="normaltextrun"/>
          <w:rFonts w:ascii="Arial" w:eastAsiaTheme="majorEastAsia" w:hAnsi="Arial" w:cs="Arial"/>
          <w:sz w:val="22"/>
          <w:szCs w:val="22"/>
        </w:rPr>
        <w:t>przykładowe testy.</w:t>
      </w:r>
    </w:p>
    <w:p w14:paraId="46910CA4" w14:textId="77777777" w:rsidR="008377E8" w:rsidRDefault="008377E8" w:rsidP="008377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2"/>
          <w:szCs w:val="22"/>
        </w:rPr>
        <w:t> </w:t>
      </w:r>
    </w:p>
    <w:p w14:paraId="459EC84B" w14:textId="264E76C6" w:rsidR="008377E8" w:rsidRDefault="008377E8" w:rsidP="008377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Arial" w:eastAsiaTheme="majorEastAsia" w:hAnsi="Arial" w:cs="Arial"/>
          <w:sz w:val="22"/>
          <w:szCs w:val="22"/>
        </w:rPr>
        <w:t>test_fetch_lowest_price</w:t>
      </w:r>
      <w:proofErr w:type="spellEnd"/>
      <w:r>
        <w:rPr>
          <w:rStyle w:val="normaltextrun"/>
          <w:rFonts w:ascii="Arial" w:eastAsiaTheme="majorEastAsia" w:hAnsi="Arial" w:cs="Arial"/>
          <w:sz w:val="22"/>
          <w:szCs w:val="22"/>
        </w:rPr>
        <w:t xml:space="preserve"> - test jednostkowy sprawdzający poprawność działania interfejsu modułu do pobierania informacji z </w:t>
      </w:r>
      <w:proofErr w:type="spellStart"/>
      <w:r>
        <w:rPr>
          <w:rStyle w:val="normaltextrun"/>
          <w:rFonts w:ascii="Arial" w:eastAsiaTheme="majorEastAsia" w:hAnsi="Arial" w:cs="Arial"/>
          <w:sz w:val="22"/>
          <w:szCs w:val="22"/>
        </w:rPr>
        <w:t>ceneo</w:t>
      </w:r>
      <w:proofErr w:type="spellEnd"/>
      <w:r>
        <w:rPr>
          <w:rStyle w:val="normaltextrun"/>
          <w:rFonts w:ascii="Arial" w:eastAsiaTheme="majorEastAsia" w:hAnsi="Arial" w:cs="Arial"/>
          <w:sz w:val="22"/>
          <w:szCs w:val="22"/>
        </w:rPr>
        <w:t xml:space="preserve">. </w:t>
      </w:r>
      <w:r>
        <w:rPr>
          <w:rStyle w:val="unsupportedobjecttext"/>
          <w:rFonts w:ascii="Calibri" w:eastAsiaTheme="majorEastAsia" w:hAnsi="Calibri" w:cs="Calibri"/>
          <w:color w:val="000000"/>
          <w:sz w:val="20"/>
          <w:szCs w:val="20"/>
          <w:shd w:val="clear" w:color="auto" w:fill="E1E3E6"/>
        </w:rPr>
        <w:t>[Podział zawijania tekstu]</w:t>
      </w:r>
      <w:r>
        <w:rPr>
          <w:rFonts w:ascii="PT Sans" w:eastAsiaTheme="minorHAnsi" w:hAnsi="PT Sans" w:cstheme="minorBidi"/>
          <w:noProof/>
          <w:sz w:val="22"/>
          <w:szCs w:val="22"/>
          <w:lang w:eastAsia="ja-JP" w:bidi="pl-PL"/>
        </w:rPr>
        <w:drawing>
          <wp:inline distT="0" distB="0" distL="0" distR="0" wp14:anchorId="7B8ED437" wp14:editId="6B8EA360">
            <wp:extent cx="3822700" cy="1778000"/>
            <wp:effectExtent l="0" t="0" r="0" b="0"/>
            <wp:docPr id="555719956" name="Obraz 5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19956" name="Obraz 5" descr="Obraz zawierający tekst, zrzut ekranu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C17B" w14:textId="77777777" w:rsidR="008377E8" w:rsidRDefault="008377E8" w:rsidP="008377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2"/>
          <w:szCs w:val="22"/>
        </w:rPr>
        <w:t> </w:t>
      </w:r>
    </w:p>
    <w:p w14:paraId="21E97C87" w14:textId="77777777" w:rsidR="008377E8" w:rsidRDefault="008377E8" w:rsidP="008377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sz w:val="22"/>
          <w:szCs w:val="22"/>
        </w:rPr>
        <w:t xml:space="preserve">test_e2e_fetch_lowest_price - test e2e sprawdzający poprawność całego procesu otwierania przeglądarki, strony ceneo.pl, wybierania produktu, </w:t>
      </w:r>
      <w:proofErr w:type="spellStart"/>
      <w:r>
        <w:rPr>
          <w:rStyle w:val="normaltextrun"/>
          <w:rFonts w:ascii="Arial" w:eastAsiaTheme="majorEastAsia" w:hAnsi="Arial" w:cs="Arial"/>
          <w:sz w:val="22"/>
          <w:szCs w:val="22"/>
        </w:rPr>
        <w:t>scrapowania</w:t>
      </w:r>
      <w:proofErr w:type="spellEnd"/>
      <w:r>
        <w:rPr>
          <w:rStyle w:val="normaltextrun"/>
          <w:rFonts w:ascii="Arial" w:eastAsiaTheme="majorEastAsia" w:hAnsi="Arial" w:cs="Arial"/>
          <w:sz w:val="22"/>
          <w:szCs w:val="22"/>
        </w:rPr>
        <w:t xml:space="preserve"> strony oraz przekazywania uzyskanych informacji w formie obiektu. </w:t>
      </w:r>
      <w:r>
        <w:rPr>
          <w:rStyle w:val="eop"/>
          <w:rFonts w:ascii="Arial" w:eastAsiaTheme="majorEastAsia" w:hAnsi="Arial" w:cs="Arial"/>
          <w:sz w:val="22"/>
          <w:szCs w:val="22"/>
        </w:rPr>
        <w:t> </w:t>
      </w:r>
    </w:p>
    <w:p w14:paraId="155B0FCD" w14:textId="62AE9F71" w:rsidR="008377E8" w:rsidRDefault="008377E8" w:rsidP="008377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PT Sans" w:eastAsiaTheme="minorHAnsi" w:hAnsi="PT Sans" w:cstheme="minorBidi"/>
          <w:noProof/>
          <w:sz w:val="22"/>
          <w:szCs w:val="22"/>
          <w:lang w:eastAsia="ja-JP" w:bidi="pl-PL"/>
        </w:rPr>
        <w:drawing>
          <wp:inline distT="0" distB="0" distL="0" distR="0" wp14:anchorId="31704601" wp14:editId="7E1163CC">
            <wp:extent cx="3822700" cy="1727200"/>
            <wp:effectExtent l="0" t="0" r="0" b="0"/>
            <wp:docPr id="387749285" name="Obraz 4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49285" name="Obraz 4" descr="Obraz zawierający tekst, zrzut ekranu, Czcionka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ED42" w14:textId="77777777" w:rsidR="008377E8" w:rsidRDefault="008377E8" w:rsidP="008377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2"/>
          <w:szCs w:val="22"/>
        </w:rPr>
        <w:t> </w:t>
      </w:r>
    </w:p>
    <w:p w14:paraId="1D8FE940" w14:textId="77777777" w:rsidR="008377E8" w:rsidRDefault="008377E8" w:rsidP="008377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2"/>
          <w:szCs w:val="22"/>
        </w:rPr>
        <w:t> </w:t>
      </w:r>
    </w:p>
    <w:p w14:paraId="34F401C9" w14:textId="77777777" w:rsidR="008377E8" w:rsidRDefault="008377E8" w:rsidP="008377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2"/>
          <w:szCs w:val="22"/>
        </w:rPr>
        <w:t> </w:t>
      </w:r>
    </w:p>
    <w:p w14:paraId="4F67C790" w14:textId="31DADAEB" w:rsidR="008377E8" w:rsidRDefault="008377E8" w:rsidP="008377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eastAsiaTheme="majorEastAsia" w:hAnsi="Arial" w:cs="Arial"/>
          <w:sz w:val="22"/>
          <w:szCs w:val="22"/>
        </w:rPr>
        <w:t> </w:t>
      </w:r>
    </w:p>
    <w:p w14:paraId="5B5FBB19" w14:textId="77777777" w:rsidR="008377E8" w:rsidRDefault="008377E8" w:rsidP="008377E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sz w:val="22"/>
          <w:szCs w:val="22"/>
        </w:rPr>
        <w:t>Raport uruchomienia testów</w:t>
      </w:r>
      <w:r>
        <w:rPr>
          <w:rStyle w:val="eop"/>
          <w:rFonts w:ascii="Arial" w:eastAsiaTheme="majorEastAsia" w:hAnsi="Arial" w:cs="Arial"/>
          <w:sz w:val="22"/>
          <w:szCs w:val="22"/>
        </w:rPr>
        <w:t> </w:t>
      </w:r>
    </w:p>
    <w:p w14:paraId="02999B7B" w14:textId="5F895188" w:rsidR="008377E8" w:rsidRDefault="008377E8" w:rsidP="008377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PT Sans" w:eastAsiaTheme="minorHAnsi" w:hAnsi="PT Sans" w:cstheme="minorBidi"/>
          <w:noProof/>
          <w:sz w:val="22"/>
          <w:szCs w:val="22"/>
          <w:lang w:eastAsia="ja-JP" w:bidi="pl-PL"/>
        </w:rPr>
        <w:lastRenderedPageBreak/>
        <w:drawing>
          <wp:inline distT="0" distB="0" distL="0" distR="0" wp14:anchorId="3B3A704D" wp14:editId="203655E1">
            <wp:extent cx="3822700" cy="1320800"/>
            <wp:effectExtent l="0" t="0" r="0" b="0"/>
            <wp:docPr id="375977304" name="Obraz 3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77304" name="Obraz 3" descr="Obraz zawierający tekst, zrzut ekranu, oprogramowanie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B98F" w14:textId="77777777" w:rsidR="00084721" w:rsidRDefault="00084721" w:rsidP="008377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11AF9AA" w14:textId="77777777" w:rsidR="00084721" w:rsidRDefault="00084721" w:rsidP="008377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05CF837" w14:textId="77777777" w:rsidR="00084721" w:rsidRDefault="00084721" w:rsidP="008377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3B2EADC" w14:textId="19379131" w:rsidR="008377E8" w:rsidRDefault="008377E8" w:rsidP="00084721">
      <w:pPr>
        <w:pStyle w:val="Nagwek1"/>
      </w:pPr>
      <w:bookmarkStart w:id="6" w:name="_Toc136672327"/>
      <w:r>
        <w:t>dokumentacja techniczna</w:t>
      </w:r>
      <w:r w:rsidR="00084721">
        <w:t xml:space="preserve"> (instalacja i uruchomienie aplikacji)</w:t>
      </w:r>
      <w:bookmarkEnd w:id="6"/>
    </w:p>
    <w:p w14:paraId="649F2D4C" w14:textId="77777777" w:rsidR="008377E8" w:rsidRDefault="008377E8" w:rsidP="008377E8">
      <w:pPr>
        <w:spacing w:after="160" w:line="259" w:lineRule="auto"/>
      </w:pPr>
    </w:p>
    <w:p w14:paraId="03C86EBD" w14:textId="5026BBAE" w:rsidR="008377E8" w:rsidRPr="008377E8" w:rsidRDefault="008377E8" w:rsidP="008377E8">
      <w:pPr>
        <w:spacing w:after="160" w:line="259" w:lineRule="auto"/>
        <w:rPr>
          <w:b/>
          <w:bCs/>
          <w:u w:val="single"/>
        </w:rPr>
      </w:pPr>
      <w:r w:rsidRPr="008377E8">
        <w:rPr>
          <w:b/>
          <w:bCs/>
          <w:u w:val="single"/>
        </w:rPr>
        <w:t>Instalacja i uruchomienie aplikacji:</w:t>
      </w:r>
    </w:p>
    <w:p w14:paraId="2D595925" w14:textId="77777777" w:rsidR="008377E8" w:rsidRPr="008377E8" w:rsidRDefault="008377E8" w:rsidP="008377E8">
      <w:pPr>
        <w:pStyle w:val="NormalnyWeb"/>
        <w:numPr>
          <w:ilvl w:val="0"/>
          <w:numId w:val="12"/>
        </w:numPr>
        <w:spacing w:before="200" w:beforeAutospacing="0" w:after="0" w:afterAutospacing="0"/>
        <w:textAlignment w:val="baseline"/>
        <w:rPr>
          <w:rFonts w:ascii="PT Sans" w:hAnsi="PT Sans" w:cs="Arial"/>
          <w:color w:val="424242"/>
          <w:sz w:val="20"/>
          <w:szCs w:val="20"/>
        </w:rPr>
      </w:pPr>
      <w:r w:rsidRPr="008377E8">
        <w:rPr>
          <w:rFonts w:ascii="PT Sans" w:hAnsi="PT Sans" w:cs="Arial"/>
          <w:color w:val="424242"/>
          <w:sz w:val="20"/>
          <w:szCs w:val="20"/>
        </w:rPr>
        <w:t>W pierwszej kolejności należy utworzyć osobny folder dla projektu.</w:t>
      </w:r>
    </w:p>
    <w:p w14:paraId="57BD9FC1" w14:textId="77777777" w:rsidR="008377E8" w:rsidRPr="008377E8" w:rsidRDefault="008377E8" w:rsidP="008377E8">
      <w:pPr>
        <w:pStyle w:val="NormalnyWeb"/>
        <w:spacing w:before="200" w:beforeAutospacing="0" w:after="0" w:afterAutospacing="0"/>
        <w:ind w:firstLine="720"/>
        <w:rPr>
          <w:lang w:val="en-US"/>
        </w:rPr>
      </w:pP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 xml:space="preserve">~$ </w:t>
      </w:r>
      <w:proofErr w:type="spellStart"/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>mkdir</w:t>
      </w:r>
      <w:proofErr w:type="spellEnd"/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 xml:space="preserve"> </w:t>
      </w:r>
      <w:proofErr w:type="spellStart"/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>ceneo_scrapper</w:t>
      </w:r>
      <w:proofErr w:type="spellEnd"/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</w:r>
      <w:r w:rsidRPr="008377E8">
        <w:rPr>
          <w:rStyle w:val="apple-tab-span"/>
          <w:rFonts w:ascii="Source Code Pro" w:eastAsiaTheme="majorEastAsia" w:hAnsi="Source Code Pro"/>
          <w:sz w:val="20"/>
          <w:szCs w:val="20"/>
          <w:lang w:val="en-US"/>
        </w:rPr>
        <w:tab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 xml:space="preserve">~$ cd </w:t>
      </w:r>
      <w:proofErr w:type="spellStart"/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>ceneo_scrapper</w:t>
      </w:r>
      <w:proofErr w:type="spellEnd"/>
    </w:p>
    <w:p w14:paraId="127843F6" w14:textId="77777777" w:rsidR="008377E8" w:rsidRPr="008377E8" w:rsidRDefault="008377E8" w:rsidP="008377E8">
      <w:pPr>
        <w:pStyle w:val="NormalnyWeb"/>
        <w:spacing w:before="200" w:beforeAutospacing="0" w:after="0" w:afterAutospacing="0"/>
        <w:ind w:left="720"/>
        <w:textAlignment w:val="baseline"/>
        <w:rPr>
          <w:rFonts w:ascii="Source Code Pro" w:hAnsi="Source Code Pro"/>
          <w:color w:val="424242"/>
          <w:sz w:val="20"/>
          <w:szCs w:val="20"/>
        </w:rPr>
      </w:pPr>
    </w:p>
    <w:p w14:paraId="20A69B9D" w14:textId="4FF8AFAC" w:rsidR="008377E8" w:rsidRDefault="008377E8" w:rsidP="008377E8">
      <w:pPr>
        <w:pStyle w:val="NormalnyWeb"/>
        <w:numPr>
          <w:ilvl w:val="0"/>
          <w:numId w:val="12"/>
        </w:numPr>
        <w:spacing w:before="20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  <w:r>
        <w:rPr>
          <w:rFonts w:ascii="Arial" w:hAnsi="Arial" w:cs="Arial"/>
          <w:color w:val="424242"/>
          <w:sz w:val="20"/>
          <w:szCs w:val="20"/>
        </w:rPr>
        <w:t>Kod repozytorium można pobrać za pomocą następującego polecenia.</w:t>
      </w:r>
      <w:r>
        <w:rPr>
          <w:rFonts w:ascii="Arial" w:hAnsi="Arial" w:cs="Arial"/>
          <w:color w:val="424242"/>
          <w:sz w:val="20"/>
          <w:szCs w:val="20"/>
        </w:rPr>
        <w:br/>
      </w:r>
      <w:r>
        <w:rPr>
          <w:rFonts w:ascii="Arial" w:hAnsi="Arial" w:cs="Arial"/>
          <w:color w:val="424242"/>
          <w:sz w:val="20"/>
          <w:szCs w:val="20"/>
        </w:rPr>
        <w:br/>
      </w:r>
      <w:r>
        <w:rPr>
          <w:rFonts w:ascii="Source Code Pro" w:hAnsi="Source Code Pro"/>
          <w:color w:val="424242"/>
          <w:sz w:val="20"/>
          <w:szCs w:val="20"/>
        </w:rPr>
        <w:t xml:space="preserve">~$ git clone </w:t>
      </w:r>
      <w:hyperlink r:id="rId22" w:history="1">
        <w:r>
          <w:rPr>
            <w:rStyle w:val="Hipercze"/>
            <w:rFonts w:ascii="Source Code Pro" w:eastAsiaTheme="majorEastAsia" w:hAnsi="Source Code Pro"/>
            <w:color w:val="1155CC"/>
            <w:sz w:val="20"/>
            <w:szCs w:val="20"/>
          </w:rPr>
          <w:t>https://github.com/aeh-projekt-magia/APZ-CeneoScrapper.git</w:t>
        </w:r>
        <w:r>
          <w:rPr>
            <w:rFonts w:ascii="Arial" w:hAnsi="Arial" w:cs="Arial"/>
            <w:color w:val="424242"/>
            <w:sz w:val="20"/>
            <w:szCs w:val="20"/>
          </w:rPr>
          <w:br/>
        </w:r>
        <w:r>
          <w:rPr>
            <w:rFonts w:ascii="Arial" w:hAnsi="Arial" w:cs="Arial"/>
            <w:color w:val="424242"/>
            <w:sz w:val="20"/>
            <w:szCs w:val="20"/>
          </w:rPr>
          <w:br/>
        </w:r>
      </w:hyperlink>
      <w:r>
        <w:rPr>
          <w:rFonts w:ascii="Arial" w:hAnsi="Arial" w:cs="Arial"/>
          <w:color w:val="424242"/>
          <w:sz w:val="20"/>
          <w:szCs w:val="20"/>
        </w:rPr>
        <w:t>Alternatywnie można go również pobrać za pomocą przycisku “</w:t>
      </w:r>
      <w:proofErr w:type="spellStart"/>
      <w:r>
        <w:rPr>
          <w:rFonts w:ascii="Arial" w:hAnsi="Arial" w:cs="Arial"/>
          <w:color w:val="424242"/>
          <w:sz w:val="20"/>
          <w:szCs w:val="20"/>
        </w:rPr>
        <w:t>Download</w:t>
      </w:r>
      <w:proofErr w:type="spellEnd"/>
      <w:r>
        <w:rPr>
          <w:rFonts w:ascii="Arial" w:hAnsi="Arial" w:cs="Arial"/>
          <w:color w:val="424242"/>
          <w:sz w:val="20"/>
          <w:szCs w:val="20"/>
        </w:rPr>
        <w:t xml:space="preserve"> ZIP” ze strony projektu: </w:t>
      </w:r>
      <w:hyperlink r:id="rId23" w:history="1">
        <w:r>
          <w:rPr>
            <w:rStyle w:val="Hipercze"/>
            <w:rFonts w:ascii="Arial" w:eastAsiaTheme="majorEastAsia" w:hAnsi="Arial" w:cs="Arial"/>
            <w:color w:val="1155CC"/>
            <w:sz w:val="20"/>
            <w:szCs w:val="20"/>
          </w:rPr>
          <w:t>https://github.com/aeh-projekt-magia/APZ-CeneoScrapper</w:t>
        </w:r>
        <w:r>
          <w:rPr>
            <w:rFonts w:ascii="Source Code Pro" w:hAnsi="Source Code Pro"/>
            <w:color w:val="424242"/>
            <w:sz w:val="20"/>
            <w:szCs w:val="20"/>
          </w:rPr>
          <w:br/>
        </w:r>
        <w:r>
          <w:rPr>
            <w:rFonts w:ascii="Source Code Pro" w:hAnsi="Source Code Pro"/>
            <w:color w:val="424242"/>
            <w:sz w:val="20"/>
            <w:szCs w:val="20"/>
          </w:rPr>
          <w:br/>
        </w:r>
      </w:hyperlink>
    </w:p>
    <w:p w14:paraId="32AC8A1D" w14:textId="517128EF" w:rsidR="008377E8" w:rsidRDefault="008377E8" w:rsidP="008377E8">
      <w:pPr>
        <w:pStyle w:val="Normalny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  <w:r>
        <w:rPr>
          <w:rFonts w:ascii="Arial" w:hAnsi="Arial" w:cs="Arial"/>
          <w:color w:val="424242"/>
          <w:sz w:val="20"/>
          <w:szCs w:val="20"/>
        </w:rPr>
        <w:t xml:space="preserve">Kolejny krok obejmuje przejście do pobranego folderu i uruchomienie skryptu </w:t>
      </w:r>
      <w:r>
        <w:rPr>
          <w:rFonts w:ascii="Source Code Pro" w:hAnsi="Source Code Pro"/>
          <w:color w:val="424242"/>
          <w:sz w:val="20"/>
          <w:szCs w:val="20"/>
        </w:rPr>
        <w:t>startup.sh</w:t>
      </w:r>
      <w:r>
        <w:rPr>
          <w:rFonts w:ascii="Arial" w:hAnsi="Arial" w:cs="Arial"/>
          <w:color w:val="424242"/>
          <w:sz w:val="20"/>
          <w:szCs w:val="20"/>
        </w:rPr>
        <w:t>, który umożliwia instalację.</w:t>
      </w:r>
      <w:r>
        <w:rPr>
          <w:rFonts w:ascii="Source Code Pro" w:hAnsi="Source Code Pro"/>
          <w:color w:val="424242"/>
          <w:sz w:val="20"/>
          <w:szCs w:val="20"/>
        </w:rPr>
        <w:br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>~$ cd APZ-</w:t>
      </w:r>
      <w:proofErr w:type="spellStart"/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>CeneoScrapper</w:t>
      </w:r>
      <w:proofErr w:type="spellEnd"/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  <w:t xml:space="preserve">~$ </w:t>
      </w:r>
      <w:r w:rsidR="003F13E5" w:rsidRPr="008377E8">
        <w:rPr>
          <w:rFonts w:ascii="Source Code Pro" w:hAnsi="Source Code Pro"/>
          <w:color w:val="424242"/>
          <w:sz w:val="20"/>
          <w:szCs w:val="20"/>
          <w:lang w:val="en-US"/>
        </w:rPr>
        <w:t>./startup.sh</w:t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  <w:t xml:space="preserve">&gt; </w:t>
      </w:r>
      <w:r w:rsidRPr="008377E8">
        <w:rPr>
          <w:rStyle w:val="apple-tab-span"/>
          <w:rFonts w:ascii="Source Code Pro" w:eastAsiaTheme="majorEastAsia" w:hAnsi="Source Code Pro"/>
          <w:sz w:val="20"/>
          <w:szCs w:val="20"/>
          <w:lang w:val="en-US"/>
        </w:rPr>
        <w:tab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>&lt;1.&gt; docker compose build</w:t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  <w:t xml:space="preserve">  </w:t>
      </w:r>
      <w:r w:rsidRPr="008377E8">
        <w:rPr>
          <w:rStyle w:val="apple-tab-span"/>
          <w:rFonts w:ascii="Source Code Pro" w:eastAsiaTheme="majorEastAsia" w:hAnsi="Source Code Pro"/>
          <w:sz w:val="20"/>
          <w:szCs w:val="20"/>
          <w:lang w:val="en-US"/>
        </w:rPr>
        <w:tab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>&lt;2.&gt; docker compose up -d</w:t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</w:r>
      <w:r w:rsidRPr="008377E8">
        <w:rPr>
          <w:rStyle w:val="apple-tab-span"/>
          <w:rFonts w:ascii="Source Code Pro" w:eastAsiaTheme="majorEastAsia" w:hAnsi="Source Code Pro"/>
          <w:sz w:val="20"/>
          <w:szCs w:val="20"/>
          <w:lang w:val="en-US"/>
        </w:rPr>
        <w:tab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>&lt;3.&gt; docker compose stop</w:t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</w:r>
      <w:r w:rsidRPr="008377E8">
        <w:rPr>
          <w:rStyle w:val="apple-tab-span"/>
          <w:rFonts w:ascii="Source Code Pro" w:eastAsiaTheme="majorEastAsia" w:hAnsi="Source Code Pro"/>
          <w:sz w:val="20"/>
          <w:szCs w:val="20"/>
          <w:lang w:val="en-US"/>
        </w:rPr>
        <w:tab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>&lt;4.&gt; docker compose down</w:t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</w:r>
      <w:r w:rsidRPr="008377E8">
        <w:rPr>
          <w:rStyle w:val="apple-tab-span"/>
          <w:rFonts w:ascii="Source Code Pro" w:eastAsiaTheme="majorEastAsia" w:hAnsi="Source Code Pro"/>
          <w:sz w:val="20"/>
          <w:szCs w:val="20"/>
          <w:lang w:val="en-US"/>
        </w:rPr>
        <w:tab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>&lt;5.&gt; docker compose up -d --scale app=5</w:t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</w:r>
      <w:r w:rsidRPr="008377E8">
        <w:rPr>
          <w:rStyle w:val="apple-tab-span"/>
          <w:rFonts w:ascii="Source Code Pro" w:eastAsiaTheme="majorEastAsia" w:hAnsi="Source Code Pro"/>
          <w:sz w:val="20"/>
          <w:szCs w:val="20"/>
          <w:lang w:val="en-US"/>
        </w:rPr>
        <w:tab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 xml:space="preserve">&lt;6.&gt; docker exec python manage.py </w:t>
      </w:r>
      <w:proofErr w:type="spellStart"/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>recreate_db</w:t>
      </w:r>
      <w:proofErr w:type="spellEnd"/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</w:r>
      <w:r w:rsidRPr="008377E8">
        <w:rPr>
          <w:rStyle w:val="apple-tab-span"/>
          <w:rFonts w:ascii="Source Code Pro" w:eastAsiaTheme="majorEastAsia" w:hAnsi="Source Code Pro"/>
          <w:sz w:val="20"/>
          <w:szCs w:val="20"/>
          <w:lang w:val="en-US"/>
        </w:rPr>
        <w:tab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 xml:space="preserve">&lt;7.&gt; docker exec python manage.py </w:t>
      </w:r>
      <w:proofErr w:type="spellStart"/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>create_</w:t>
      </w:r>
      <w:proofErr w:type="gramStart"/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>admin</w:t>
      </w:r>
      <w:proofErr w:type="spellEnd"/>
      <w:proofErr w:type="gramEnd"/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</w:r>
      <w:r w:rsidRPr="008377E8">
        <w:rPr>
          <w:rStyle w:val="apple-tab-span"/>
          <w:rFonts w:ascii="Source Code Pro" w:eastAsiaTheme="majorEastAsia" w:hAnsi="Source Code Pro"/>
          <w:sz w:val="20"/>
          <w:szCs w:val="20"/>
          <w:lang w:val="en-US"/>
        </w:rPr>
        <w:tab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>Choose option:</w:t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</w:r>
      <w:r w:rsidRPr="008377E8">
        <w:rPr>
          <w:rFonts w:ascii="Arial" w:hAnsi="Arial" w:cs="Arial"/>
          <w:color w:val="424242"/>
          <w:sz w:val="20"/>
          <w:szCs w:val="20"/>
          <w:lang w:val="en-US"/>
        </w:rPr>
        <w:t xml:space="preserve">Program </w:t>
      </w:r>
      <w:proofErr w:type="spellStart"/>
      <w:r w:rsidRPr="008377E8">
        <w:rPr>
          <w:rFonts w:ascii="Arial" w:hAnsi="Arial" w:cs="Arial"/>
          <w:color w:val="424242"/>
          <w:sz w:val="20"/>
          <w:szCs w:val="20"/>
          <w:lang w:val="en-US"/>
        </w:rPr>
        <w:t>wypisuje</w:t>
      </w:r>
      <w:proofErr w:type="spellEnd"/>
      <w:r w:rsidRPr="008377E8">
        <w:rPr>
          <w:rFonts w:ascii="Arial" w:hAnsi="Arial" w:cs="Arial"/>
          <w:color w:val="424242"/>
          <w:sz w:val="20"/>
          <w:szCs w:val="20"/>
          <w:lang w:val="en-US"/>
        </w:rPr>
        <w:t xml:space="preserve"> </w:t>
      </w:r>
      <w:proofErr w:type="spellStart"/>
      <w:r w:rsidRPr="008377E8">
        <w:rPr>
          <w:rFonts w:ascii="Arial" w:hAnsi="Arial" w:cs="Arial"/>
          <w:color w:val="424242"/>
          <w:sz w:val="20"/>
          <w:szCs w:val="20"/>
          <w:lang w:val="en-US"/>
        </w:rPr>
        <w:t>możliwe</w:t>
      </w:r>
      <w:proofErr w:type="spellEnd"/>
      <w:r w:rsidRPr="008377E8">
        <w:rPr>
          <w:rFonts w:ascii="Arial" w:hAnsi="Arial" w:cs="Arial"/>
          <w:color w:val="424242"/>
          <w:sz w:val="20"/>
          <w:szCs w:val="20"/>
          <w:lang w:val="en-US"/>
        </w:rPr>
        <w:t xml:space="preserve"> do </w:t>
      </w:r>
      <w:proofErr w:type="spellStart"/>
      <w:r w:rsidRPr="008377E8">
        <w:rPr>
          <w:rFonts w:ascii="Arial" w:hAnsi="Arial" w:cs="Arial"/>
          <w:color w:val="424242"/>
          <w:sz w:val="20"/>
          <w:szCs w:val="20"/>
          <w:lang w:val="en-US"/>
        </w:rPr>
        <w:t>wykonania</w:t>
      </w:r>
      <w:proofErr w:type="spellEnd"/>
      <w:r w:rsidRPr="008377E8">
        <w:rPr>
          <w:rFonts w:ascii="Arial" w:hAnsi="Arial" w:cs="Arial"/>
          <w:color w:val="424242"/>
          <w:sz w:val="20"/>
          <w:szCs w:val="20"/>
          <w:lang w:val="en-US"/>
        </w:rPr>
        <w:t xml:space="preserve"> </w:t>
      </w:r>
      <w:proofErr w:type="spellStart"/>
      <w:r w:rsidRPr="008377E8">
        <w:rPr>
          <w:rFonts w:ascii="Arial" w:hAnsi="Arial" w:cs="Arial"/>
          <w:color w:val="424242"/>
          <w:sz w:val="20"/>
          <w:szCs w:val="20"/>
          <w:lang w:val="en-US"/>
        </w:rPr>
        <w:t>operacje</w:t>
      </w:r>
      <w:proofErr w:type="spellEnd"/>
      <w:r w:rsidRPr="008377E8">
        <w:rPr>
          <w:rFonts w:ascii="Arial" w:hAnsi="Arial" w:cs="Arial"/>
          <w:color w:val="424242"/>
          <w:sz w:val="20"/>
          <w:szCs w:val="20"/>
          <w:lang w:val="en-US"/>
        </w:rPr>
        <w:t xml:space="preserve">. </w:t>
      </w:r>
      <w:r>
        <w:rPr>
          <w:rFonts w:ascii="Arial" w:hAnsi="Arial" w:cs="Arial"/>
          <w:color w:val="424242"/>
          <w:sz w:val="20"/>
          <w:szCs w:val="20"/>
        </w:rPr>
        <w:t xml:space="preserve">Wybór operacji polega na wpisaniu odpowiedniej cyfry i wciśnięciu klawisza </w:t>
      </w:r>
      <w:proofErr w:type="spellStart"/>
      <w:r>
        <w:rPr>
          <w:rFonts w:ascii="Arial" w:hAnsi="Arial" w:cs="Arial"/>
          <w:color w:val="424242"/>
          <w:sz w:val="20"/>
          <w:szCs w:val="20"/>
        </w:rPr>
        <w:t>Enter</w:t>
      </w:r>
      <w:proofErr w:type="spellEnd"/>
      <w:r>
        <w:rPr>
          <w:rFonts w:ascii="Arial" w:hAnsi="Arial" w:cs="Arial"/>
          <w:color w:val="424242"/>
          <w:sz w:val="20"/>
          <w:szCs w:val="20"/>
        </w:rPr>
        <w:t>. Za utworzenie kontenera i pobranie potrzebnych zależności odpowiada opcja nr 1. Należy uruchomić ją w pierwszej kolejności.</w:t>
      </w:r>
      <w:r>
        <w:rPr>
          <w:rFonts w:ascii="Arial" w:hAnsi="Arial" w:cs="Arial"/>
          <w:color w:val="424242"/>
          <w:sz w:val="20"/>
          <w:szCs w:val="20"/>
        </w:rPr>
        <w:br/>
      </w:r>
      <w:r>
        <w:rPr>
          <w:rFonts w:ascii="Arial" w:hAnsi="Arial" w:cs="Arial"/>
          <w:color w:val="424242"/>
          <w:sz w:val="20"/>
          <w:szCs w:val="20"/>
        </w:rPr>
        <w:br/>
      </w:r>
      <w:r>
        <w:rPr>
          <w:rFonts w:ascii="Arial" w:hAnsi="Arial" w:cs="Arial"/>
          <w:color w:val="424242"/>
          <w:sz w:val="20"/>
          <w:szCs w:val="20"/>
        </w:rPr>
        <w:br/>
      </w:r>
      <w:r>
        <w:rPr>
          <w:rStyle w:val="apple-tab-span"/>
          <w:rFonts w:ascii="Arial" w:eastAsiaTheme="majorEastAsia" w:hAnsi="Arial" w:cs="Arial"/>
          <w:sz w:val="20"/>
          <w:szCs w:val="20"/>
        </w:rPr>
        <w:tab/>
      </w:r>
      <w:proofErr w:type="spellStart"/>
      <w:r>
        <w:rPr>
          <w:rFonts w:ascii="Source Code Pro" w:hAnsi="Source Code Pro"/>
          <w:color w:val="424242"/>
          <w:sz w:val="20"/>
          <w:szCs w:val="20"/>
        </w:rPr>
        <w:t>Choose</w:t>
      </w:r>
      <w:proofErr w:type="spellEnd"/>
      <w:r>
        <w:rPr>
          <w:rFonts w:ascii="Source Code Pro" w:hAnsi="Source Code Pro"/>
          <w:color w:val="424242"/>
          <w:sz w:val="20"/>
          <w:szCs w:val="20"/>
        </w:rPr>
        <w:t xml:space="preserve"> </w:t>
      </w:r>
      <w:proofErr w:type="spellStart"/>
      <w:r>
        <w:rPr>
          <w:rFonts w:ascii="Source Code Pro" w:hAnsi="Source Code Pro"/>
          <w:color w:val="424242"/>
          <w:sz w:val="20"/>
          <w:szCs w:val="20"/>
        </w:rPr>
        <w:t>option</w:t>
      </w:r>
      <w:proofErr w:type="spellEnd"/>
      <w:r>
        <w:rPr>
          <w:rFonts w:ascii="Source Code Pro" w:hAnsi="Source Code Pro"/>
          <w:color w:val="424242"/>
          <w:sz w:val="20"/>
          <w:szCs w:val="20"/>
        </w:rPr>
        <w:t>: 1</w:t>
      </w:r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Style w:val="apple-tab-span"/>
          <w:rFonts w:ascii="Source Code Pro" w:eastAsiaTheme="majorEastAsia" w:hAnsi="Source Code Pro"/>
          <w:sz w:val="20"/>
          <w:szCs w:val="20"/>
        </w:rPr>
        <w:lastRenderedPageBreak/>
        <w:tab/>
      </w:r>
      <w:proofErr w:type="spellStart"/>
      <w:r>
        <w:rPr>
          <w:rFonts w:ascii="Source Code Pro" w:hAnsi="Source Code Pro"/>
          <w:color w:val="424242"/>
          <w:sz w:val="20"/>
          <w:szCs w:val="20"/>
        </w:rPr>
        <w:t>Building</w:t>
      </w:r>
      <w:proofErr w:type="spellEnd"/>
      <w:r>
        <w:rPr>
          <w:rFonts w:ascii="Source Code Pro" w:hAnsi="Source Code Pro"/>
          <w:color w:val="424242"/>
          <w:sz w:val="20"/>
          <w:szCs w:val="20"/>
        </w:rPr>
        <w:t xml:space="preserve"> </w:t>
      </w:r>
      <w:proofErr w:type="spellStart"/>
      <w:r>
        <w:rPr>
          <w:rFonts w:ascii="Source Code Pro" w:hAnsi="Source Code Pro"/>
          <w:color w:val="424242"/>
          <w:sz w:val="20"/>
          <w:szCs w:val="20"/>
        </w:rPr>
        <w:t>app</w:t>
      </w:r>
      <w:proofErr w:type="spellEnd"/>
      <w:r>
        <w:rPr>
          <w:rFonts w:ascii="Source Code Pro" w:hAnsi="Source Code Pro"/>
          <w:color w:val="424242"/>
          <w:sz w:val="20"/>
          <w:szCs w:val="20"/>
        </w:rPr>
        <w:t>…</w:t>
      </w:r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Style w:val="apple-tab-span"/>
          <w:rFonts w:ascii="Source Code Pro" w:eastAsiaTheme="majorEastAsia" w:hAnsi="Source Code Pro"/>
          <w:sz w:val="20"/>
          <w:szCs w:val="20"/>
        </w:rPr>
        <w:tab/>
      </w:r>
      <w:r>
        <w:rPr>
          <w:rFonts w:ascii="Source Code Pro" w:hAnsi="Source Code Pro"/>
          <w:color w:val="424242"/>
          <w:sz w:val="20"/>
          <w:szCs w:val="20"/>
        </w:rPr>
        <w:t xml:space="preserve">… </w:t>
      </w:r>
      <w:proofErr w:type="spellStart"/>
      <w:r>
        <w:rPr>
          <w:rFonts w:ascii="Source Code Pro" w:hAnsi="Source Code Pro"/>
          <w:color w:val="424242"/>
          <w:sz w:val="20"/>
          <w:szCs w:val="20"/>
        </w:rPr>
        <w:t>Successfully</w:t>
      </w:r>
      <w:proofErr w:type="spellEnd"/>
      <w:r>
        <w:rPr>
          <w:rFonts w:ascii="Source Code Pro" w:hAnsi="Source Code Pro"/>
          <w:color w:val="424242"/>
          <w:sz w:val="20"/>
          <w:szCs w:val="20"/>
        </w:rPr>
        <w:t xml:space="preserve"> </w:t>
      </w:r>
      <w:proofErr w:type="spellStart"/>
      <w:r>
        <w:rPr>
          <w:rFonts w:ascii="Source Code Pro" w:hAnsi="Source Code Pro"/>
          <w:color w:val="424242"/>
          <w:sz w:val="20"/>
          <w:szCs w:val="20"/>
        </w:rPr>
        <w:t>build</w:t>
      </w:r>
      <w:proofErr w:type="spellEnd"/>
      <w:r>
        <w:rPr>
          <w:rFonts w:ascii="Source Code Pro" w:hAnsi="Source Code Pro"/>
          <w:color w:val="424242"/>
          <w:sz w:val="20"/>
          <w:szCs w:val="20"/>
        </w:rPr>
        <w:t xml:space="preserve"> [</w:t>
      </w:r>
      <w:proofErr w:type="spellStart"/>
      <w:r>
        <w:rPr>
          <w:rFonts w:ascii="Source Code Pro" w:hAnsi="Source Code Pro"/>
          <w:color w:val="424242"/>
          <w:sz w:val="20"/>
          <w:szCs w:val="20"/>
        </w:rPr>
        <w:t>container</w:t>
      </w:r>
      <w:proofErr w:type="spellEnd"/>
      <w:r>
        <w:rPr>
          <w:rFonts w:ascii="Source Code Pro" w:hAnsi="Source Code Pro"/>
          <w:color w:val="424242"/>
          <w:sz w:val="20"/>
          <w:szCs w:val="20"/>
        </w:rPr>
        <w:t xml:space="preserve"> id]</w:t>
      </w:r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Style w:val="apple-tab-span"/>
          <w:rFonts w:ascii="Source Code Pro" w:eastAsiaTheme="majorEastAsia" w:hAnsi="Source Code Pro"/>
          <w:sz w:val="20"/>
          <w:szCs w:val="20"/>
        </w:rPr>
        <w:tab/>
      </w:r>
      <w:proofErr w:type="spellStart"/>
      <w:r>
        <w:rPr>
          <w:rFonts w:ascii="Source Code Pro" w:hAnsi="Source Code Pro"/>
          <w:color w:val="424242"/>
          <w:sz w:val="20"/>
          <w:szCs w:val="20"/>
        </w:rPr>
        <w:t>Done</w:t>
      </w:r>
      <w:proofErr w:type="spellEnd"/>
      <w:r>
        <w:rPr>
          <w:rFonts w:ascii="Source Code Pro" w:hAnsi="Source Code Pro"/>
          <w:color w:val="424242"/>
          <w:sz w:val="20"/>
          <w:szCs w:val="20"/>
        </w:rPr>
        <w:t>!</w:t>
      </w:r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Fonts w:ascii="Source Code Pro" w:hAnsi="Source Code Pro"/>
          <w:color w:val="424242"/>
          <w:sz w:val="20"/>
          <w:szCs w:val="20"/>
        </w:rPr>
        <w:br/>
      </w:r>
    </w:p>
    <w:p w14:paraId="203B373B" w14:textId="0E638CBD" w:rsidR="008377E8" w:rsidRDefault="008377E8" w:rsidP="008377E8">
      <w:pPr>
        <w:pStyle w:val="Normalny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  <w:r>
        <w:rPr>
          <w:rFonts w:ascii="Arial" w:hAnsi="Arial" w:cs="Arial"/>
          <w:color w:val="424242"/>
          <w:sz w:val="20"/>
          <w:szCs w:val="20"/>
        </w:rPr>
        <w:t xml:space="preserve">Aby aplikacja działała poprawnie konieczne jest utworzenie konta </w:t>
      </w:r>
      <w:proofErr w:type="spellStart"/>
      <w:r>
        <w:rPr>
          <w:rFonts w:ascii="Arial" w:hAnsi="Arial" w:cs="Arial"/>
          <w:color w:val="424242"/>
          <w:sz w:val="20"/>
          <w:szCs w:val="20"/>
        </w:rPr>
        <w:t>Gmail</w:t>
      </w:r>
      <w:proofErr w:type="spellEnd"/>
      <w:r>
        <w:rPr>
          <w:rFonts w:ascii="Arial" w:hAnsi="Arial" w:cs="Arial"/>
          <w:color w:val="424242"/>
          <w:sz w:val="20"/>
          <w:szCs w:val="20"/>
        </w:rPr>
        <w:t xml:space="preserve"> i utworzenie hasła dla aplikacji zgodnie z instrukcją </w:t>
      </w:r>
      <w:hyperlink r:id="rId24" w:history="1">
        <w:r>
          <w:rPr>
            <w:rStyle w:val="Hipercze"/>
            <w:rFonts w:ascii="Arial" w:eastAsiaTheme="majorEastAsia" w:hAnsi="Arial" w:cs="Arial"/>
            <w:color w:val="1155CC"/>
            <w:sz w:val="20"/>
            <w:szCs w:val="20"/>
          </w:rPr>
          <w:t>https://support.google.com/accounts/answer/185833?hl=en</w:t>
        </w:r>
        <w:r>
          <w:rPr>
            <w:rFonts w:ascii="Arial" w:hAnsi="Arial" w:cs="Arial"/>
            <w:color w:val="424242"/>
            <w:sz w:val="20"/>
            <w:szCs w:val="20"/>
          </w:rPr>
          <w:br/>
        </w:r>
        <w:r>
          <w:rPr>
            <w:rFonts w:ascii="Arial" w:hAnsi="Arial" w:cs="Arial"/>
            <w:color w:val="424242"/>
            <w:sz w:val="20"/>
            <w:szCs w:val="20"/>
          </w:rPr>
          <w:br/>
        </w:r>
      </w:hyperlink>
    </w:p>
    <w:p w14:paraId="179F398F" w14:textId="77777777" w:rsidR="008377E8" w:rsidRDefault="008377E8" w:rsidP="008377E8">
      <w:pPr>
        <w:pStyle w:val="NormalnyWeb"/>
        <w:spacing w:before="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</w:p>
    <w:p w14:paraId="38A7BF93" w14:textId="77777777" w:rsidR="008377E8" w:rsidRDefault="008377E8" w:rsidP="008377E8">
      <w:pPr>
        <w:pStyle w:val="NormalnyWeb"/>
        <w:spacing w:before="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</w:p>
    <w:p w14:paraId="758CF679" w14:textId="77777777" w:rsidR="008377E8" w:rsidRDefault="008377E8" w:rsidP="008377E8">
      <w:pPr>
        <w:pStyle w:val="NormalnyWeb"/>
        <w:spacing w:before="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</w:p>
    <w:p w14:paraId="7A7D44DD" w14:textId="77777777" w:rsidR="008377E8" w:rsidRDefault="008377E8" w:rsidP="008377E8">
      <w:pPr>
        <w:pStyle w:val="NormalnyWeb"/>
        <w:spacing w:before="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</w:p>
    <w:p w14:paraId="36CEB7FD" w14:textId="77777777" w:rsidR="008377E8" w:rsidRDefault="008377E8" w:rsidP="008377E8">
      <w:pPr>
        <w:pStyle w:val="NormalnyWeb"/>
        <w:spacing w:before="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</w:p>
    <w:p w14:paraId="1AC28ADB" w14:textId="6600E0DF" w:rsidR="008377E8" w:rsidRDefault="008377E8" w:rsidP="008377E8">
      <w:pPr>
        <w:pStyle w:val="Normalny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  <w:r>
        <w:rPr>
          <w:rFonts w:ascii="Arial" w:hAnsi="Arial" w:cs="Arial"/>
          <w:color w:val="424242"/>
          <w:sz w:val="20"/>
          <w:szCs w:val="20"/>
        </w:rPr>
        <w:t xml:space="preserve">Przed pierwszym uruchomieniem aplikacji należy uruchomić skrypt tworzący schemat bazy danych. W tym celu należy ponownie skorzystać ze skryptu </w:t>
      </w:r>
      <w:r>
        <w:rPr>
          <w:rFonts w:ascii="Source Code Pro" w:hAnsi="Source Code Pro"/>
          <w:color w:val="424242"/>
          <w:sz w:val="20"/>
          <w:szCs w:val="20"/>
        </w:rPr>
        <w:t>startup.sh</w:t>
      </w:r>
      <w:r>
        <w:rPr>
          <w:rFonts w:ascii="Arial" w:hAnsi="Arial" w:cs="Arial"/>
          <w:color w:val="424242"/>
          <w:sz w:val="20"/>
          <w:szCs w:val="20"/>
        </w:rPr>
        <w:t xml:space="preserve"> i wybrać opcję nr 6.</w:t>
      </w:r>
      <w:r>
        <w:rPr>
          <w:rFonts w:ascii="Arial" w:hAnsi="Arial" w:cs="Arial"/>
          <w:color w:val="424242"/>
          <w:sz w:val="20"/>
          <w:szCs w:val="20"/>
        </w:rPr>
        <w:br/>
      </w:r>
      <w:r>
        <w:rPr>
          <w:rFonts w:ascii="Source Code Pro" w:hAnsi="Source Code Pro"/>
          <w:color w:val="424242"/>
          <w:sz w:val="20"/>
          <w:szCs w:val="20"/>
        </w:rPr>
        <w:t>~$ ./startup.sh</w:t>
      </w:r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Fonts w:ascii="Source Code Pro" w:hAnsi="Source Code Pro"/>
          <w:color w:val="424242"/>
          <w:sz w:val="20"/>
          <w:szCs w:val="20"/>
        </w:rPr>
        <w:br/>
        <w:t xml:space="preserve">&gt; </w:t>
      </w:r>
      <w:r>
        <w:rPr>
          <w:rStyle w:val="apple-tab-span"/>
          <w:rFonts w:ascii="Source Code Pro" w:eastAsiaTheme="majorEastAsia" w:hAnsi="Source Code Pro"/>
          <w:sz w:val="20"/>
          <w:szCs w:val="20"/>
        </w:rPr>
        <w:tab/>
      </w:r>
      <w:r>
        <w:rPr>
          <w:rFonts w:ascii="Source Code Pro" w:hAnsi="Source Code Pro"/>
          <w:color w:val="424242"/>
          <w:sz w:val="20"/>
          <w:szCs w:val="20"/>
        </w:rPr>
        <w:t>…</w:t>
      </w:r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Style w:val="apple-tab-span"/>
          <w:rFonts w:ascii="Source Code Pro" w:eastAsiaTheme="majorEastAsia" w:hAnsi="Source Code Pro"/>
          <w:sz w:val="20"/>
          <w:szCs w:val="20"/>
        </w:rPr>
        <w:tab/>
      </w:r>
      <w:proofErr w:type="spellStart"/>
      <w:r>
        <w:rPr>
          <w:rFonts w:ascii="Source Code Pro" w:hAnsi="Source Code Pro"/>
          <w:color w:val="424242"/>
          <w:sz w:val="20"/>
          <w:szCs w:val="20"/>
        </w:rPr>
        <w:t>Choose</w:t>
      </w:r>
      <w:proofErr w:type="spellEnd"/>
      <w:r>
        <w:rPr>
          <w:rFonts w:ascii="Source Code Pro" w:hAnsi="Source Code Pro"/>
          <w:color w:val="424242"/>
          <w:sz w:val="20"/>
          <w:szCs w:val="20"/>
        </w:rPr>
        <w:t xml:space="preserve"> </w:t>
      </w:r>
      <w:proofErr w:type="spellStart"/>
      <w:r>
        <w:rPr>
          <w:rFonts w:ascii="Source Code Pro" w:hAnsi="Source Code Pro"/>
          <w:color w:val="424242"/>
          <w:sz w:val="20"/>
          <w:szCs w:val="20"/>
        </w:rPr>
        <w:t>option</w:t>
      </w:r>
      <w:proofErr w:type="spellEnd"/>
      <w:r>
        <w:rPr>
          <w:rFonts w:ascii="Source Code Pro" w:hAnsi="Source Code Pro"/>
          <w:color w:val="424242"/>
          <w:sz w:val="20"/>
          <w:szCs w:val="20"/>
        </w:rPr>
        <w:t>: 6</w:t>
      </w:r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Fonts w:ascii="Source Code Pro" w:hAnsi="Source Code Pro"/>
          <w:color w:val="424242"/>
          <w:sz w:val="20"/>
          <w:szCs w:val="20"/>
        </w:rPr>
        <w:br/>
      </w:r>
    </w:p>
    <w:p w14:paraId="3455C4C8" w14:textId="77777777" w:rsidR="008377E8" w:rsidRDefault="008377E8" w:rsidP="008377E8">
      <w:pPr>
        <w:pStyle w:val="Normalny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  <w:r>
        <w:rPr>
          <w:rFonts w:ascii="Arial" w:hAnsi="Arial" w:cs="Arial"/>
          <w:color w:val="424242"/>
          <w:sz w:val="20"/>
          <w:szCs w:val="20"/>
        </w:rPr>
        <w:t xml:space="preserve">Aplikację uruchamia się za pomocą opcji nr 2 w skrypcie </w:t>
      </w:r>
      <w:r>
        <w:rPr>
          <w:rFonts w:ascii="Source Code Pro" w:hAnsi="Source Code Pro"/>
          <w:color w:val="424242"/>
          <w:sz w:val="20"/>
          <w:szCs w:val="20"/>
        </w:rPr>
        <w:t>startup.sh</w:t>
      </w:r>
      <w:r>
        <w:rPr>
          <w:rFonts w:ascii="Source Code Pro" w:hAnsi="Source Code Pro"/>
          <w:color w:val="424242"/>
          <w:sz w:val="20"/>
          <w:szCs w:val="20"/>
        </w:rPr>
        <w:br/>
        <w:t>~$ ./startup.sh</w:t>
      </w:r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Fonts w:ascii="Source Code Pro" w:hAnsi="Source Code Pro"/>
          <w:color w:val="424242"/>
          <w:sz w:val="20"/>
          <w:szCs w:val="20"/>
        </w:rPr>
        <w:br/>
        <w:t xml:space="preserve">&gt; </w:t>
      </w:r>
      <w:r>
        <w:rPr>
          <w:rStyle w:val="apple-tab-span"/>
          <w:rFonts w:ascii="Source Code Pro" w:eastAsiaTheme="majorEastAsia" w:hAnsi="Source Code Pro"/>
          <w:sz w:val="20"/>
          <w:szCs w:val="20"/>
        </w:rPr>
        <w:tab/>
      </w:r>
      <w:r>
        <w:rPr>
          <w:rFonts w:ascii="Source Code Pro" w:hAnsi="Source Code Pro"/>
          <w:color w:val="424242"/>
          <w:sz w:val="20"/>
          <w:szCs w:val="20"/>
        </w:rPr>
        <w:t>…</w:t>
      </w:r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Style w:val="apple-tab-span"/>
          <w:rFonts w:ascii="Source Code Pro" w:eastAsiaTheme="majorEastAsia" w:hAnsi="Source Code Pro"/>
          <w:sz w:val="20"/>
          <w:szCs w:val="20"/>
        </w:rPr>
        <w:tab/>
      </w:r>
      <w:proofErr w:type="spellStart"/>
      <w:r>
        <w:rPr>
          <w:rFonts w:ascii="Source Code Pro" w:hAnsi="Source Code Pro"/>
          <w:color w:val="424242"/>
          <w:sz w:val="20"/>
          <w:szCs w:val="20"/>
        </w:rPr>
        <w:t>Choose</w:t>
      </w:r>
      <w:proofErr w:type="spellEnd"/>
      <w:r>
        <w:rPr>
          <w:rFonts w:ascii="Source Code Pro" w:hAnsi="Source Code Pro"/>
          <w:color w:val="424242"/>
          <w:sz w:val="20"/>
          <w:szCs w:val="20"/>
        </w:rPr>
        <w:t xml:space="preserve"> </w:t>
      </w:r>
      <w:proofErr w:type="spellStart"/>
      <w:r>
        <w:rPr>
          <w:rFonts w:ascii="Source Code Pro" w:hAnsi="Source Code Pro"/>
          <w:color w:val="424242"/>
          <w:sz w:val="20"/>
          <w:szCs w:val="20"/>
        </w:rPr>
        <w:t>option</w:t>
      </w:r>
      <w:proofErr w:type="spellEnd"/>
      <w:r>
        <w:rPr>
          <w:rFonts w:ascii="Source Code Pro" w:hAnsi="Source Code Pro"/>
          <w:color w:val="424242"/>
          <w:sz w:val="20"/>
          <w:szCs w:val="20"/>
        </w:rPr>
        <w:t>: 2</w:t>
      </w:r>
    </w:p>
    <w:p w14:paraId="18026EB8" w14:textId="77777777" w:rsidR="008377E8" w:rsidRDefault="008377E8" w:rsidP="008377E8">
      <w:pPr>
        <w:pStyle w:val="NormalnyWeb"/>
        <w:spacing w:before="20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</w:p>
    <w:p w14:paraId="6FC1D1CB" w14:textId="33BC0AD7" w:rsidR="008377E8" w:rsidRPr="008377E8" w:rsidRDefault="008377E8" w:rsidP="008377E8">
      <w:pPr>
        <w:pStyle w:val="NormalnyWeb"/>
        <w:spacing w:before="200" w:beforeAutospacing="0" w:after="0" w:afterAutospacing="0"/>
        <w:textAlignment w:val="baseline"/>
        <w:rPr>
          <w:rFonts w:ascii="PT Sans" w:hAnsi="PT Sans" w:cs="Arial"/>
          <w:b/>
          <w:bCs/>
          <w:color w:val="424242"/>
          <w:sz w:val="21"/>
          <w:szCs w:val="21"/>
          <w:u w:val="single"/>
        </w:rPr>
      </w:pPr>
      <w:r w:rsidRPr="008377E8">
        <w:rPr>
          <w:rFonts w:ascii="PT Sans" w:hAnsi="PT Sans" w:cs="Arial"/>
          <w:b/>
          <w:bCs/>
          <w:color w:val="424242"/>
          <w:sz w:val="21"/>
          <w:szCs w:val="21"/>
          <w:u w:val="single"/>
        </w:rPr>
        <w:t>Konfiguracja aplikacji</w:t>
      </w:r>
    </w:p>
    <w:p w14:paraId="794F8E88" w14:textId="006E06AB" w:rsidR="008377E8" w:rsidRDefault="008377E8" w:rsidP="008377E8">
      <w:pPr>
        <w:pStyle w:val="NormalnyWeb"/>
        <w:numPr>
          <w:ilvl w:val="0"/>
          <w:numId w:val="18"/>
        </w:numPr>
        <w:spacing w:before="20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  <w:r>
        <w:rPr>
          <w:rFonts w:ascii="Arial" w:hAnsi="Arial" w:cs="Arial"/>
          <w:color w:val="424242"/>
          <w:sz w:val="20"/>
          <w:szCs w:val="20"/>
        </w:rPr>
        <w:t>Konfiguracja pliku</w:t>
      </w:r>
      <w:r>
        <w:rPr>
          <w:rFonts w:ascii="Source Code Pro" w:hAnsi="Source Code Pro"/>
          <w:color w:val="424242"/>
          <w:sz w:val="20"/>
          <w:szCs w:val="20"/>
        </w:rPr>
        <w:t xml:space="preserve"> config.ini</w:t>
      </w:r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Fonts w:ascii="Arial" w:hAnsi="Arial" w:cs="Arial"/>
          <w:color w:val="424242"/>
          <w:sz w:val="20"/>
          <w:szCs w:val="20"/>
        </w:rPr>
        <w:t>Plik konfiguracyjny dzieli się na trzy sekcje</w:t>
      </w:r>
    </w:p>
    <w:p w14:paraId="7C1BE745" w14:textId="1FD38474" w:rsidR="008377E8" w:rsidRDefault="008377E8" w:rsidP="008377E8">
      <w:pPr>
        <w:pStyle w:val="NormalnyWeb"/>
        <w:numPr>
          <w:ilvl w:val="1"/>
          <w:numId w:val="19"/>
        </w:numPr>
        <w:spacing w:before="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  <w:proofErr w:type="spellStart"/>
      <w:r>
        <w:rPr>
          <w:rFonts w:ascii="Source Code Pro" w:hAnsi="Source Code Pro"/>
          <w:color w:val="424242"/>
          <w:sz w:val="20"/>
          <w:szCs w:val="20"/>
        </w:rPr>
        <w:t>task_scheduler</w:t>
      </w:r>
      <w:proofErr w:type="spellEnd"/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Fonts w:ascii="Arial" w:hAnsi="Arial" w:cs="Arial"/>
          <w:color w:val="424242"/>
          <w:sz w:val="20"/>
          <w:szCs w:val="20"/>
        </w:rPr>
        <w:t xml:space="preserve">Wartości dla </w:t>
      </w:r>
      <w:proofErr w:type="spellStart"/>
      <w:r>
        <w:rPr>
          <w:rFonts w:ascii="Arial" w:hAnsi="Arial" w:cs="Arial"/>
          <w:i/>
          <w:iCs/>
          <w:color w:val="424242"/>
          <w:sz w:val="20"/>
          <w:szCs w:val="20"/>
        </w:rPr>
        <w:t>day</w:t>
      </w:r>
      <w:proofErr w:type="spellEnd"/>
      <w:r>
        <w:rPr>
          <w:rFonts w:ascii="Arial" w:hAnsi="Arial" w:cs="Arial"/>
          <w:i/>
          <w:iCs/>
          <w:color w:val="424242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424242"/>
          <w:sz w:val="20"/>
          <w:szCs w:val="20"/>
        </w:rPr>
        <w:t>hour</w:t>
      </w:r>
      <w:proofErr w:type="spellEnd"/>
      <w:r>
        <w:rPr>
          <w:rFonts w:ascii="Arial" w:hAnsi="Arial" w:cs="Arial"/>
          <w:i/>
          <w:iCs/>
          <w:color w:val="424242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424242"/>
          <w:sz w:val="20"/>
          <w:szCs w:val="20"/>
        </w:rPr>
        <w:t>minute</w:t>
      </w:r>
      <w:proofErr w:type="spellEnd"/>
      <w:r>
        <w:rPr>
          <w:rFonts w:ascii="Arial" w:hAnsi="Arial" w:cs="Arial"/>
          <w:color w:val="424242"/>
          <w:sz w:val="20"/>
          <w:szCs w:val="20"/>
        </w:rPr>
        <w:t xml:space="preserve"> powinny być wyrażeniami typu </w:t>
      </w:r>
      <w:proofErr w:type="spellStart"/>
      <w:r>
        <w:rPr>
          <w:rFonts w:ascii="Arial" w:hAnsi="Arial" w:cs="Arial"/>
          <w:i/>
          <w:iCs/>
          <w:color w:val="424242"/>
          <w:sz w:val="20"/>
          <w:szCs w:val="20"/>
        </w:rPr>
        <w:t>crone</w:t>
      </w:r>
      <w:proofErr w:type="spellEnd"/>
      <w:r>
        <w:rPr>
          <w:rFonts w:ascii="Arial" w:hAnsi="Arial" w:cs="Arial"/>
          <w:color w:val="424242"/>
          <w:sz w:val="20"/>
          <w:szCs w:val="20"/>
        </w:rPr>
        <w:t xml:space="preserve">. Te trzy wartości ustalają częstotliwość uruchamiania głównego zadania aplikacji, które aktualizuje ceny subskrybowanych produktów i wysyła powiadomienia subskrybentom. Poniżej widnieje przykładowa konfiguracja, która nakazuje uruchomienie zadania codziennie o 12:30. </w:t>
      </w:r>
      <w:r>
        <w:rPr>
          <w:rFonts w:ascii="Arial" w:hAnsi="Arial" w:cs="Arial"/>
          <w:color w:val="424242"/>
          <w:sz w:val="20"/>
          <w:szCs w:val="20"/>
        </w:rPr>
        <w:br/>
      </w:r>
      <w:r>
        <w:rPr>
          <w:rFonts w:ascii="PT Sans" w:eastAsiaTheme="minorHAnsi" w:hAnsi="PT Sans" w:cstheme="minorBidi"/>
          <w:noProof/>
          <w:sz w:val="22"/>
          <w:szCs w:val="22"/>
          <w:lang w:eastAsia="ja-JP" w:bidi="pl-PL"/>
        </w:rPr>
        <w:drawing>
          <wp:inline distT="0" distB="0" distL="0" distR="0" wp14:anchorId="771B06ED" wp14:editId="107CD3BC">
            <wp:extent cx="1803400" cy="1219200"/>
            <wp:effectExtent l="0" t="0" r="0" b="0"/>
            <wp:docPr id="1887613651" name="Obraz 13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13651" name="Obraz 13" descr="Obraz zawierający tekst, Czcionka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24242"/>
          <w:sz w:val="20"/>
          <w:szCs w:val="20"/>
        </w:rPr>
        <w:br/>
      </w:r>
      <w:r>
        <w:rPr>
          <w:rFonts w:ascii="Arial" w:hAnsi="Arial" w:cs="Arial"/>
          <w:color w:val="424242"/>
          <w:sz w:val="20"/>
          <w:szCs w:val="20"/>
        </w:rPr>
        <w:br/>
      </w:r>
    </w:p>
    <w:p w14:paraId="5584499C" w14:textId="263EFDF4" w:rsidR="008377E8" w:rsidRPr="00084721" w:rsidRDefault="008377E8" w:rsidP="008377E8">
      <w:pPr>
        <w:pStyle w:val="Normalny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  <w:r>
        <w:rPr>
          <w:rFonts w:ascii="Source Code Pro" w:hAnsi="Source Code Pro"/>
          <w:color w:val="424242"/>
          <w:sz w:val="20"/>
          <w:szCs w:val="20"/>
        </w:rPr>
        <w:t>email</w:t>
      </w:r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Fonts w:ascii="Arial" w:hAnsi="Arial" w:cs="Arial"/>
          <w:color w:val="424242"/>
          <w:sz w:val="20"/>
          <w:szCs w:val="20"/>
        </w:rPr>
        <w:t xml:space="preserve">Domyślnie wpisane wartości dla </w:t>
      </w:r>
      <w:r>
        <w:rPr>
          <w:rFonts w:ascii="Arial" w:hAnsi="Arial" w:cs="Arial"/>
          <w:i/>
          <w:iCs/>
          <w:color w:val="424242"/>
          <w:sz w:val="20"/>
          <w:szCs w:val="20"/>
        </w:rPr>
        <w:t>port</w:t>
      </w:r>
      <w:r>
        <w:rPr>
          <w:rFonts w:ascii="Arial" w:hAnsi="Arial" w:cs="Arial"/>
          <w:color w:val="424242"/>
          <w:sz w:val="20"/>
          <w:szCs w:val="20"/>
        </w:rPr>
        <w:t xml:space="preserve"> oraz </w:t>
      </w:r>
      <w:proofErr w:type="spellStart"/>
      <w:r>
        <w:rPr>
          <w:rFonts w:ascii="Arial" w:hAnsi="Arial" w:cs="Arial"/>
          <w:i/>
          <w:iCs/>
          <w:color w:val="424242"/>
          <w:sz w:val="20"/>
          <w:szCs w:val="20"/>
        </w:rPr>
        <w:t>smtp_server</w:t>
      </w:r>
      <w:proofErr w:type="spellEnd"/>
      <w:r>
        <w:rPr>
          <w:rFonts w:ascii="Arial" w:hAnsi="Arial" w:cs="Arial"/>
          <w:color w:val="424242"/>
          <w:sz w:val="20"/>
          <w:szCs w:val="20"/>
        </w:rPr>
        <w:t xml:space="preserve"> powinny pozostać niezmienione, </w:t>
      </w:r>
      <w:proofErr w:type="gramStart"/>
      <w:r>
        <w:rPr>
          <w:rFonts w:ascii="Arial" w:hAnsi="Arial" w:cs="Arial"/>
          <w:color w:val="424242"/>
          <w:sz w:val="20"/>
          <w:szCs w:val="20"/>
        </w:rPr>
        <w:t>jako,</w:t>
      </w:r>
      <w:proofErr w:type="gramEnd"/>
      <w:r>
        <w:rPr>
          <w:rFonts w:ascii="Arial" w:hAnsi="Arial" w:cs="Arial"/>
          <w:color w:val="424242"/>
          <w:sz w:val="20"/>
          <w:szCs w:val="20"/>
        </w:rPr>
        <w:t xml:space="preserve"> że są to aktualnie zalecane ustawienia do wysyłania e-maili przez serwer </w:t>
      </w:r>
      <w:proofErr w:type="spellStart"/>
      <w:r>
        <w:rPr>
          <w:rFonts w:ascii="Arial" w:hAnsi="Arial" w:cs="Arial"/>
          <w:color w:val="424242"/>
          <w:sz w:val="20"/>
          <w:szCs w:val="20"/>
        </w:rPr>
        <w:t>smtp</w:t>
      </w:r>
      <w:proofErr w:type="spellEnd"/>
      <w:r>
        <w:rPr>
          <w:rFonts w:ascii="Arial" w:hAnsi="Arial" w:cs="Arial"/>
          <w:color w:val="424242"/>
          <w:sz w:val="20"/>
          <w:szCs w:val="20"/>
        </w:rPr>
        <w:t xml:space="preserve"> od Google. Wartości dla </w:t>
      </w:r>
      <w:proofErr w:type="spellStart"/>
      <w:r>
        <w:rPr>
          <w:rFonts w:ascii="Arial" w:hAnsi="Arial" w:cs="Arial"/>
          <w:i/>
          <w:iCs/>
          <w:color w:val="424242"/>
          <w:sz w:val="20"/>
          <w:szCs w:val="20"/>
        </w:rPr>
        <w:t>email_address</w:t>
      </w:r>
      <w:proofErr w:type="spellEnd"/>
      <w:r>
        <w:rPr>
          <w:rFonts w:ascii="Arial" w:hAnsi="Arial" w:cs="Arial"/>
          <w:i/>
          <w:iCs/>
          <w:color w:val="424242"/>
          <w:sz w:val="20"/>
          <w:szCs w:val="20"/>
        </w:rPr>
        <w:t xml:space="preserve"> </w:t>
      </w:r>
      <w:r>
        <w:rPr>
          <w:rFonts w:ascii="Arial" w:hAnsi="Arial" w:cs="Arial"/>
          <w:color w:val="424242"/>
          <w:sz w:val="20"/>
          <w:szCs w:val="20"/>
        </w:rPr>
        <w:t xml:space="preserve">oraz </w:t>
      </w:r>
      <w:proofErr w:type="spellStart"/>
      <w:r>
        <w:rPr>
          <w:rFonts w:ascii="Arial" w:hAnsi="Arial" w:cs="Arial"/>
          <w:i/>
          <w:iCs/>
          <w:color w:val="424242"/>
          <w:sz w:val="20"/>
          <w:szCs w:val="20"/>
        </w:rPr>
        <w:t>password</w:t>
      </w:r>
      <w:proofErr w:type="spellEnd"/>
      <w:r>
        <w:rPr>
          <w:rFonts w:ascii="Arial" w:hAnsi="Arial" w:cs="Arial"/>
          <w:color w:val="424242"/>
          <w:sz w:val="20"/>
          <w:szCs w:val="20"/>
        </w:rPr>
        <w:t xml:space="preserve"> należy ustawić zgodnie z utworzonym adresem e-</w:t>
      </w:r>
      <w:r>
        <w:rPr>
          <w:rFonts w:ascii="Arial" w:hAnsi="Arial" w:cs="Arial"/>
          <w:color w:val="424242"/>
          <w:sz w:val="20"/>
          <w:szCs w:val="20"/>
        </w:rPr>
        <w:lastRenderedPageBreak/>
        <w:t>mail oraz hasłem wygenerowanym przez Google dla tej aplikacji.</w:t>
      </w:r>
      <w:r>
        <w:rPr>
          <w:rFonts w:ascii="Arial" w:hAnsi="Arial" w:cs="Arial"/>
          <w:color w:val="424242"/>
          <w:sz w:val="20"/>
          <w:szCs w:val="20"/>
        </w:rPr>
        <w:br/>
      </w:r>
      <w:r>
        <w:rPr>
          <w:rFonts w:ascii="PT Sans" w:eastAsiaTheme="minorHAnsi" w:hAnsi="PT Sans" w:cstheme="minorBidi"/>
          <w:noProof/>
          <w:sz w:val="22"/>
          <w:szCs w:val="22"/>
          <w:lang w:eastAsia="ja-JP" w:bidi="pl-PL"/>
        </w:rPr>
        <w:drawing>
          <wp:inline distT="0" distB="0" distL="0" distR="0" wp14:anchorId="62E5A09D" wp14:editId="3CB27BAA">
            <wp:extent cx="3949700" cy="1524000"/>
            <wp:effectExtent l="0" t="0" r="0" b="0"/>
            <wp:docPr id="1913830427" name="Obraz 12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30427" name="Obraz 12" descr="Obraz zawierający tekst, Czcionka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41AC7" w14:textId="77777777" w:rsidR="00084721" w:rsidRDefault="00084721" w:rsidP="00084721">
      <w:pPr>
        <w:pStyle w:val="NormalnyWeb"/>
        <w:spacing w:before="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</w:p>
    <w:p w14:paraId="4F08D623" w14:textId="59E40E48" w:rsidR="008377E8" w:rsidRDefault="008377E8" w:rsidP="00084721">
      <w:pPr>
        <w:pStyle w:val="NormalnyWeb"/>
        <w:numPr>
          <w:ilvl w:val="1"/>
          <w:numId w:val="21"/>
        </w:numPr>
        <w:spacing w:before="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  <w:proofErr w:type="spellStart"/>
      <w:r>
        <w:rPr>
          <w:rFonts w:ascii="Source Code Pro" w:hAnsi="Source Code Pro"/>
          <w:color w:val="424242"/>
          <w:sz w:val="20"/>
          <w:szCs w:val="20"/>
        </w:rPr>
        <w:t>subscription_updates</w:t>
      </w:r>
      <w:proofErr w:type="spellEnd"/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Fonts w:ascii="Arial" w:hAnsi="Arial" w:cs="Arial"/>
          <w:color w:val="424242"/>
          <w:sz w:val="20"/>
          <w:szCs w:val="20"/>
        </w:rPr>
        <w:t xml:space="preserve">Konfiguracja wartości dla </w:t>
      </w:r>
      <w:proofErr w:type="spellStart"/>
      <w:r>
        <w:rPr>
          <w:rFonts w:ascii="Arial" w:hAnsi="Arial" w:cs="Arial"/>
          <w:i/>
          <w:iCs/>
          <w:color w:val="424242"/>
          <w:sz w:val="20"/>
          <w:szCs w:val="20"/>
        </w:rPr>
        <w:t>date_format</w:t>
      </w:r>
      <w:proofErr w:type="spellEnd"/>
      <w:r>
        <w:rPr>
          <w:rFonts w:ascii="Arial" w:hAnsi="Arial" w:cs="Arial"/>
          <w:i/>
          <w:iCs/>
          <w:color w:val="424242"/>
          <w:sz w:val="20"/>
          <w:szCs w:val="20"/>
        </w:rPr>
        <w:t xml:space="preserve"> </w:t>
      </w:r>
      <w:r>
        <w:rPr>
          <w:rFonts w:ascii="Arial" w:hAnsi="Arial" w:cs="Arial"/>
          <w:color w:val="424242"/>
          <w:sz w:val="20"/>
          <w:szCs w:val="20"/>
        </w:rPr>
        <w:t xml:space="preserve">oraz </w:t>
      </w:r>
      <w:proofErr w:type="spellStart"/>
      <w:r>
        <w:rPr>
          <w:rFonts w:ascii="Arial" w:hAnsi="Arial" w:cs="Arial"/>
          <w:i/>
          <w:iCs/>
          <w:color w:val="424242"/>
          <w:sz w:val="20"/>
          <w:szCs w:val="20"/>
        </w:rPr>
        <w:t>currency</w:t>
      </w:r>
      <w:proofErr w:type="spellEnd"/>
      <w:r>
        <w:rPr>
          <w:rFonts w:ascii="Arial" w:hAnsi="Arial" w:cs="Arial"/>
          <w:i/>
          <w:iCs/>
          <w:color w:val="424242"/>
          <w:sz w:val="20"/>
          <w:szCs w:val="20"/>
        </w:rPr>
        <w:t xml:space="preserve"> </w:t>
      </w:r>
      <w:r>
        <w:rPr>
          <w:rFonts w:ascii="Arial" w:hAnsi="Arial" w:cs="Arial"/>
          <w:color w:val="424242"/>
          <w:sz w:val="20"/>
          <w:szCs w:val="20"/>
        </w:rPr>
        <w:t>pozwala ustalić odpowiednio format daty oraz symbol / skrót waluty dla mailowych powiadomień subskrybentów.</w:t>
      </w:r>
      <w:r>
        <w:rPr>
          <w:rFonts w:ascii="Arial" w:hAnsi="Arial" w:cs="Arial"/>
          <w:color w:val="424242"/>
          <w:sz w:val="20"/>
          <w:szCs w:val="20"/>
        </w:rPr>
        <w:br/>
      </w:r>
      <w:r>
        <w:rPr>
          <w:rFonts w:ascii="PT Sans" w:eastAsiaTheme="minorHAnsi" w:hAnsi="PT Sans" w:cstheme="minorBidi"/>
          <w:noProof/>
          <w:sz w:val="22"/>
          <w:szCs w:val="22"/>
          <w:lang w:eastAsia="ja-JP" w:bidi="pl-PL"/>
        </w:rPr>
        <w:drawing>
          <wp:inline distT="0" distB="0" distL="0" distR="0" wp14:anchorId="1E4FA43E" wp14:editId="3E518EE7">
            <wp:extent cx="2273300" cy="1016000"/>
            <wp:effectExtent l="0" t="0" r="0" b="0"/>
            <wp:docPr id="778504748" name="Obraz 1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04748" name="Obraz 11" descr="Obraz zawierający tekst, Czcionka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24242"/>
          <w:sz w:val="20"/>
          <w:szCs w:val="20"/>
        </w:rPr>
        <w:br/>
      </w:r>
      <w:r>
        <w:rPr>
          <w:rFonts w:ascii="Arial" w:hAnsi="Arial" w:cs="Arial"/>
          <w:color w:val="424242"/>
          <w:sz w:val="20"/>
          <w:szCs w:val="20"/>
        </w:rPr>
        <w:br/>
      </w:r>
    </w:p>
    <w:p w14:paraId="210BEF35" w14:textId="37EABAA2" w:rsidR="008377E8" w:rsidRDefault="008377E8" w:rsidP="008377E8">
      <w:pPr>
        <w:pStyle w:val="Normalny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Source Code Pro" w:hAnsi="Source Code Pro"/>
          <w:color w:val="424242"/>
          <w:sz w:val="20"/>
          <w:szCs w:val="20"/>
        </w:rPr>
      </w:pPr>
      <w:r>
        <w:rPr>
          <w:rFonts w:ascii="Arial" w:hAnsi="Arial" w:cs="Arial"/>
          <w:color w:val="424242"/>
          <w:sz w:val="20"/>
          <w:szCs w:val="20"/>
        </w:rPr>
        <w:t>Konfiguracja pliku</w:t>
      </w:r>
      <w:r>
        <w:rPr>
          <w:rFonts w:ascii="Source Code Pro" w:hAnsi="Source Code Pro"/>
          <w:color w:val="424242"/>
          <w:sz w:val="20"/>
          <w:szCs w:val="20"/>
        </w:rPr>
        <w:t xml:space="preserve"> app/__init__.py</w:t>
      </w:r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Fonts w:ascii="Source Code Pro" w:hAnsi="Source Code Pro"/>
          <w:color w:val="424242"/>
          <w:sz w:val="20"/>
          <w:szCs w:val="20"/>
        </w:rPr>
        <w:br/>
      </w:r>
      <w:r>
        <w:rPr>
          <w:rFonts w:ascii="Arial" w:hAnsi="Arial" w:cs="Arial"/>
          <w:color w:val="424242"/>
          <w:sz w:val="20"/>
          <w:szCs w:val="20"/>
        </w:rPr>
        <w:t xml:space="preserve">Aby wybrać domyślną konfigurację dla systemu produkcyjnego, testowego lub deweloperskiego należy ustawić domyślny argument </w:t>
      </w:r>
      <w:proofErr w:type="spellStart"/>
      <w:r>
        <w:rPr>
          <w:rFonts w:ascii="Arial" w:hAnsi="Arial" w:cs="Arial"/>
          <w:i/>
          <w:iCs/>
          <w:color w:val="424242"/>
          <w:sz w:val="20"/>
          <w:szCs w:val="20"/>
        </w:rPr>
        <w:t>config_class</w:t>
      </w:r>
      <w:proofErr w:type="spellEnd"/>
      <w:r>
        <w:rPr>
          <w:rFonts w:ascii="Arial" w:hAnsi="Arial" w:cs="Arial"/>
          <w:i/>
          <w:iCs/>
          <w:color w:val="424242"/>
          <w:sz w:val="20"/>
          <w:szCs w:val="20"/>
        </w:rPr>
        <w:t xml:space="preserve"> </w:t>
      </w:r>
      <w:r>
        <w:rPr>
          <w:rFonts w:ascii="Arial" w:hAnsi="Arial" w:cs="Arial"/>
          <w:color w:val="424242"/>
          <w:sz w:val="20"/>
          <w:szCs w:val="20"/>
        </w:rPr>
        <w:t xml:space="preserve">odpowiednio jako </w:t>
      </w:r>
      <w:proofErr w:type="spellStart"/>
      <w:r>
        <w:rPr>
          <w:rFonts w:ascii="Arial" w:hAnsi="Arial" w:cs="Arial"/>
          <w:i/>
          <w:iCs/>
          <w:color w:val="424242"/>
          <w:sz w:val="20"/>
          <w:szCs w:val="20"/>
        </w:rPr>
        <w:t>ProductionConfig</w:t>
      </w:r>
      <w:proofErr w:type="spellEnd"/>
      <w:r>
        <w:rPr>
          <w:rFonts w:ascii="Arial" w:hAnsi="Arial" w:cs="Arial"/>
          <w:color w:val="424242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424242"/>
          <w:sz w:val="20"/>
          <w:szCs w:val="20"/>
        </w:rPr>
        <w:t>TestingConfig</w:t>
      </w:r>
      <w:proofErr w:type="spellEnd"/>
      <w:r>
        <w:rPr>
          <w:rFonts w:ascii="Arial" w:hAnsi="Arial" w:cs="Arial"/>
          <w:color w:val="424242"/>
          <w:sz w:val="20"/>
          <w:szCs w:val="20"/>
        </w:rPr>
        <w:t xml:space="preserve"> lub </w:t>
      </w:r>
      <w:proofErr w:type="spellStart"/>
      <w:r>
        <w:rPr>
          <w:rFonts w:ascii="Arial" w:hAnsi="Arial" w:cs="Arial"/>
          <w:i/>
          <w:iCs/>
          <w:color w:val="424242"/>
          <w:sz w:val="20"/>
          <w:szCs w:val="20"/>
        </w:rPr>
        <w:t>DevelopmentConfig</w:t>
      </w:r>
      <w:proofErr w:type="spellEnd"/>
      <w:r>
        <w:rPr>
          <w:rFonts w:ascii="Arial" w:hAnsi="Arial" w:cs="Arial"/>
          <w:i/>
          <w:iCs/>
          <w:color w:val="424242"/>
          <w:sz w:val="20"/>
          <w:szCs w:val="20"/>
        </w:rPr>
        <w:br/>
      </w:r>
      <w:r>
        <w:rPr>
          <w:rFonts w:ascii="PT Sans" w:eastAsiaTheme="minorHAnsi" w:hAnsi="PT Sans" w:cstheme="minorBidi"/>
          <w:noProof/>
          <w:sz w:val="22"/>
          <w:szCs w:val="22"/>
          <w:lang w:eastAsia="ja-JP" w:bidi="pl-PL"/>
        </w:rPr>
        <w:drawing>
          <wp:inline distT="0" distB="0" distL="0" distR="0" wp14:anchorId="705CA601" wp14:editId="1D1B35C6">
            <wp:extent cx="3467100" cy="901700"/>
            <wp:effectExtent l="0" t="0" r="0" b="0"/>
            <wp:docPr id="1378068981" name="Obraz 10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8981" name="Obraz 10" descr="Obraz zawierający tekst, Czcionka, zrzut ekranu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C62D" w14:textId="77777777" w:rsidR="008377E8" w:rsidRDefault="008377E8" w:rsidP="008377E8">
      <w:pPr>
        <w:spacing w:after="160" w:line="259" w:lineRule="auto"/>
      </w:pPr>
    </w:p>
    <w:p w14:paraId="33F78489" w14:textId="5C730EC2" w:rsidR="008377E8" w:rsidRDefault="008377E8" w:rsidP="00084721">
      <w:pPr>
        <w:spacing w:after="120" w:line="288" w:lineRule="auto"/>
        <w:ind w:left="360"/>
      </w:pPr>
      <w:r>
        <w:br w:type="page"/>
      </w:r>
    </w:p>
    <w:p w14:paraId="00D4A353" w14:textId="788A5980" w:rsidR="008377E8" w:rsidRDefault="008377E8" w:rsidP="00084721">
      <w:pPr>
        <w:pStyle w:val="Nagwek1"/>
      </w:pPr>
      <w:bookmarkStart w:id="7" w:name="_Toc136672328"/>
      <w:r>
        <w:lastRenderedPageBreak/>
        <w:t xml:space="preserve">dokumentacja </w:t>
      </w:r>
      <w:r>
        <w:t>administratora</w:t>
      </w:r>
      <w:bookmarkEnd w:id="7"/>
    </w:p>
    <w:p w14:paraId="27CF1BA5" w14:textId="77777777" w:rsidR="008377E8" w:rsidRDefault="008377E8" w:rsidP="008377E8">
      <w:pPr>
        <w:spacing w:after="160" w:line="259" w:lineRule="auto"/>
      </w:pPr>
    </w:p>
    <w:p w14:paraId="11042EF4" w14:textId="0BDE4C55" w:rsidR="008377E8" w:rsidRPr="00084721" w:rsidRDefault="008377E8" w:rsidP="008377E8">
      <w:pPr>
        <w:spacing w:before="480"/>
        <w:outlineLvl w:val="0"/>
        <w:rPr>
          <w:rFonts w:ascii="PT Sans" w:hAnsi="PT Sans"/>
          <w:b/>
          <w:bCs/>
          <w:kern w:val="36"/>
          <w:sz w:val="48"/>
          <w:szCs w:val="48"/>
        </w:rPr>
      </w:pPr>
      <w:bookmarkStart w:id="8" w:name="_Toc136672329"/>
      <w:r w:rsidRPr="00084721">
        <w:rPr>
          <w:rFonts w:ascii="PT Sans" w:hAnsi="PT Sans"/>
          <w:color w:val="424242"/>
          <w:kern w:val="36"/>
          <w:sz w:val="28"/>
          <w:szCs w:val="28"/>
        </w:rPr>
        <w:t>TWORZENIE NOWEGO KONTA ADMINISTRATORA</w:t>
      </w:r>
      <w:bookmarkEnd w:id="8"/>
    </w:p>
    <w:p w14:paraId="01C6C9D4" w14:textId="1E6C7A5B" w:rsidR="008377E8" w:rsidRPr="008377E8" w:rsidRDefault="008377E8" w:rsidP="008377E8">
      <w:pPr>
        <w:spacing w:before="200"/>
      </w:pPr>
      <w:r w:rsidRPr="008377E8">
        <w:rPr>
          <w:rFonts w:ascii="Arial" w:hAnsi="Arial" w:cs="Arial"/>
          <w:color w:val="424242"/>
          <w:sz w:val="20"/>
          <w:szCs w:val="20"/>
        </w:rPr>
        <w:t xml:space="preserve">Nowe konto administratora można stworzyć uruchamiając skrypt </w:t>
      </w:r>
      <w:r w:rsidRPr="008377E8">
        <w:rPr>
          <w:rFonts w:ascii="Source Code Pro" w:hAnsi="Source Code Pro"/>
          <w:color w:val="424242"/>
          <w:sz w:val="20"/>
          <w:szCs w:val="20"/>
        </w:rPr>
        <w:t>startup.sh</w:t>
      </w:r>
      <w:r w:rsidRPr="008377E8">
        <w:rPr>
          <w:rFonts w:ascii="Arial" w:hAnsi="Arial" w:cs="Arial"/>
          <w:color w:val="424242"/>
          <w:sz w:val="20"/>
          <w:szCs w:val="20"/>
        </w:rPr>
        <w:t xml:space="preserve"> i wybierając opcję nr 7. Po wpisaniu i zatwierdzeniu (przycisk </w:t>
      </w:r>
      <w:proofErr w:type="spellStart"/>
      <w:r w:rsidRPr="008377E8">
        <w:rPr>
          <w:rFonts w:ascii="Arial" w:hAnsi="Arial" w:cs="Arial"/>
          <w:color w:val="424242"/>
          <w:sz w:val="20"/>
          <w:szCs w:val="20"/>
        </w:rPr>
        <w:t>Enter</w:t>
      </w:r>
      <w:proofErr w:type="spellEnd"/>
      <w:r w:rsidRPr="008377E8">
        <w:rPr>
          <w:rFonts w:ascii="Arial" w:hAnsi="Arial" w:cs="Arial"/>
          <w:color w:val="424242"/>
          <w:sz w:val="20"/>
          <w:szCs w:val="20"/>
        </w:rPr>
        <w:t>) adresu e-mail i hasła konto administratora zostanie utworzone.</w:t>
      </w:r>
      <w:r w:rsidRPr="008377E8">
        <w:rPr>
          <w:rFonts w:ascii="Source Code Pro" w:hAnsi="Source Code Pro"/>
          <w:color w:val="424242"/>
          <w:sz w:val="20"/>
          <w:szCs w:val="20"/>
        </w:rPr>
        <w:br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>~$ ./startup.sh</w:t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ab/>
        <w:t>Choose option: 7</w:t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ab/>
        <w:t>Using container id: [container id]</w:t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ab/>
        <w:t xml:space="preserve">Enter email: </w:t>
      </w:r>
      <w:hyperlink r:id="rId29" w:history="1">
        <w:r w:rsidRPr="008377E8">
          <w:rPr>
            <w:rFonts w:ascii="Source Code Pro" w:hAnsi="Source Code Pro"/>
            <w:color w:val="1155CC"/>
            <w:sz w:val="20"/>
            <w:szCs w:val="20"/>
            <w:u w:val="single"/>
            <w:lang w:val="en-US"/>
          </w:rPr>
          <w:t>adminemail@gmail.com</w:t>
        </w:r>
        <w:r w:rsidRPr="008377E8">
          <w:rPr>
            <w:rFonts w:ascii="Source Code Pro" w:hAnsi="Source Code Pro"/>
            <w:color w:val="424242"/>
            <w:sz w:val="20"/>
            <w:szCs w:val="20"/>
            <w:lang w:val="en-US"/>
          </w:rPr>
          <w:br/>
        </w:r>
        <w:r w:rsidRPr="008377E8">
          <w:rPr>
            <w:rFonts w:ascii="Source Code Pro" w:hAnsi="Source Code Pro"/>
            <w:color w:val="424242"/>
            <w:sz w:val="20"/>
            <w:szCs w:val="20"/>
            <w:lang w:val="en-US"/>
          </w:rPr>
          <w:tab/>
        </w:r>
      </w:hyperlink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 xml:space="preserve">Enter password: </w:t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tab/>
        <w:t>Done!</w:t>
      </w:r>
      <w:r w:rsidRPr="008377E8">
        <w:rPr>
          <w:rFonts w:ascii="Source Code Pro" w:hAnsi="Source Code Pro"/>
          <w:color w:val="424242"/>
          <w:sz w:val="20"/>
          <w:szCs w:val="20"/>
          <w:lang w:val="en-US"/>
        </w:rPr>
        <w:br/>
      </w:r>
      <w:r w:rsidRPr="008377E8">
        <w:rPr>
          <w:rFonts w:ascii="Arial" w:hAnsi="Arial" w:cs="Arial"/>
          <w:color w:val="424242"/>
          <w:sz w:val="20"/>
          <w:szCs w:val="20"/>
        </w:rPr>
        <w:t>Zalogowanie się na konto administratora jest możliwe po uruchomieniu aplikacji w przeglądarce po wpisaniu poprawnego loginu i hasła. </w:t>
      </w:r>
    </w:p>
    <w:p w14:paraId="1064218A" w14:textId="314366AD" w:rsidR="008377E8" w:rsidRPr="00084721" w:rsidRDefault="008377E8" w:rsidP="008377E8">
      <w:pPr>
        <w:spacing w:before="480"/>
        <w:outlineLvl w:val="0"/>
        <w:rPr>
          <w:rFonts w:ascii="PT Sans" w:hAnsi="PT Sans"/>
          <w:b/>
          <w:bCs/>
          <w:kern w:val="36"/>
          <w:sz w:val="48"/>
          <w:szCs w:val="48"/>
        </w:rPr>
      </w:pPr>
      <w:bookmarkStart w:id="9" w:name="_Toc136672330"/>
      <w:r w:rsidRPr="00084721">
        <w:rPr>
          <w:rFonts w:ascii="PT Sans" w:hAnsi="PT Sans"/>
          <w:color w:val="424242"/>
          <w:kern w:val="36"/>
          <w:sz w:val="28"/>
          <w:szCs w:val="28"/>
        </w:rPr>
        <w:t>ZARZĄDZANIE PROCESEM AKTUALIZACJI SUBSKRYPCJI</w:t>
      </w:r>
      <w:bookmarkEnd w:id="9"/>
    </w:p>
    <w:p w14:paraId="6C67638D" w14:textId="77777777" w:rsidR="008377E8" w:rsidRPr="008377E8" w:rsidRDefault="008377E8" w:rsidP="008377E8">
      <w:pPr>
        <w:spacing w:before="200"/>
      </w:pPr>
      <w:r w:rsidRPr="008377E8">
        <w:rPr>
          <w:rFonts w:ascii="Arial" w:hAnsi="Arial" w:cs="Arial"/>
          <w:color w:val="424242"/>
          <w:sz w:val="20"/>
          <w:szCs w:val="20"/>
        </w:rPr>
        <w:t>Przed użyciem dowolnego z poniższych narzędzi administratora konieczne jest zalogowanie się do aplikacji poprawnym adresem e-mail i hasłem przypisanym do konta administratora.</w:t>
      </w:r>
    </w:p>
    <w:p w14:paraId="3B1D38E3" w14:textId="77777777" w:rsidR="008377E8" w:rsidRDefault="008377E8" w:rsidP="008377E8">
      <w:pPr>
        <w:spacing w:before="320"/>
        <w:outlineLvl w:val="2"/>
        <w:rPr>
          <w:rFonts w:ascii="Oswald" w:hAnsi="Oswald"/>
          <w:color w:val="424242"/>
        </w:rPr>
      </w:pPr>
    </w:p>
    <w:p w14:paraId="55630FCF" w14:textId="6963F790" w:rsidR="008377E8" w:rsidRPr="00084721" w:rsidRDefault="008377E8" w:rsidP="008377E8">
      <w:pPr>
        <w:spacing w:before="320"/>
        <w:outlineLvl w:val="2"/>
        <w:rPr>
          <w:rFonts w:ascii="PT Sans" w:hAnsi="PT Sans"/>
          <w:b/>
          <w:bCs/>
          <w:sz w:val="27"/>
          <w:szCs w:val="27"/>
        </w:rPr>
      </w:pPr>
      <w:bookmarkStart w:id="10" w:name="_Toc136672331"/>
      <w:r w:rsidRPr="00084721">
        <w:rPr>
          <w:rFonts w:ascii="PT Sans" w:hAnsi="PT Sans"/>
          <w:color w:val="424242"/>
        </w:rPr>
        <w:t>AKTYWACJA HARMONOGRAMU ZADAŃ</w:t>
      </w:r>
      <w:bookmarkEnd w:id="10"/>
    </w:p>
    <w:p w14:paraId="54624E24" w14:textId="0E2F8BF6" w:rsidR="008377E8" w:rsidRPr="008377E8" w:rsidRDefault="008377E8" w:rsidP="008377E8">
      <w:pPr>
        <w:spacing w:before="200"/>
      </w:pPr>
      <w:r w:rsidRPr="008377E8">
        <w:rPr>
          <w:rFonts w:ascii="Arial" w:hAnsi="Arial" w:cs="Arial"/>
          <w:color w:val="424242"/>
          <w:sz w:val="20"/>
          <w:szCs w:val="20"/>
        </w:rPr>
        <w:t>W celu aktywacji zaplanowanego zgodnie z konfiguracją zadania wysyłania aktualizacji dla subskrybentów należy wywołać następujący adres url:</w:t>
      </w:r>
      <w:r w:rsidRPr="008377E8">
        <w:rPr>
          <w:rFonts w:ascii="Arial" w:hAnsi="Arial" w:cs="Arial"/>
          <w:color w:val="424242"/>
          <w:sz w:val="20"/>
          <w:szCs w:val="20"/>
        </w:rPr>
        <w:br/>
      </w:r>
      <w:r w:rsidRPr="008377E8">
        <w:rPr>
          <w:rFonts w:ascii="Arial" w:hAnsi="Arial" w:cs="Arial"/>
          <w:color w:val="424242"/>
          <w:sz w:val="20"/>
          <w:szCs w:val="20"/>
        </w:rPr>
        <w:br/>
      </w:r>
      <w:hyperlink r:id="rId30" w:history="1">
        <w:r w:rsidRPr="008377E8">
          <w:rPr>
            <w:rFonts w:ascii="Arial" w:hAnsi="Arial" w:cs="Arial"/>
            <w:color w:val="1155CC"/>
            <w:sz w:val="20"/>
            <w:szCs w:val="20"/>
            <w:u w:val="single"/>
          </w:rPr>
          <w:t>http://172.18.0.4:5000/scheduler/start</w:t>
        </w:r>
        <w:r w:rsidRPr="008377E8">
          <w:rPr>
            <w:rFonts w:ascii="Arial" w:hAnsi="Arial" w:cs="Arial"/>
            <w:color w:val="424242"/>
            <w:sz w:val="20"/>
            <w:szCs w:val="20"/>
          </w:rPr>
          <w:br/>
        </w:r>
        <w:r w:rsidRPr="008377E8">
          <w:rPr>
            <w:rFonts w:ascii="Arial" w:hAnsi="Arial" w:cs="Arial"/>
            <w:color w:val="424242"/>
            <w:sz w:val="20"/>
            <w:szCs w:val="20"/>
          </w:rPr>
          <w:br/>
        </w:r>
      </w:hyperlink>
      <w:r w:rsidRPr="008377E8">
        <w:rPr>
          <w:rFonts w:ascii="Arial" w:hAnsi="Arial" w:cs="Arial"/>
          <w:color w:val="424242"/>
          <w:sz w:val="20"/>
          <w:szCs w:val="20"/>
        </w:rPr>
        <w:t>Przy poprawnym wykonaniu całej operacji wyświetli się komunikat z listą wszystkich zaplanowanych zadań i terminami najbliższego uruchomienia.</w:t>
      </w:r>
      <w:r w:rsidRPr="008377E8">
        <w:rPr>
          <w:rFonts w:ascii="Arial" w:hAnsi="Arial" w:cs="Arial"/>
          <w:color w:val="424242"/>
          <w:sz w:val="20"/>
          <w:szCs w:val="20"/>
        </w:rPr>
        <w:br/>
      </w:r>
      <w:r w:rsidRPr="008377E8">
        <w:rPr>
          <w:rFonts w:ascii="PT Sans" w:eastAsiaTheme="minorHAnsi" w:hAnsi="PT Sans" w:cstheme="minorBidi"/>
          <w:noProof/>
          <w:sz w:val="22"/>
          <w:szCs w:val="22"/>
          <w:lang w:eastAsia="ja-JP" w:bidi="pl-PL"/>
        </w:rPr>
        <w:drawing>
          <wp:inline distT="0" distB="0" distL="0" distR="0" wp14:anchorId="605B2F9B" wp14:editId="0BDF3CE3">
            <wp:extent cx="5274945" cy="654050"/>
            <wp:effectExtent l="0" t="0" r="0" b="6350"/>
            <wp:docPr id="1315044419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A207" w14:textId="77777777" w:rsidR="008377E8" w:rsidRPr="008377E8" w:rsidRDefault="008377E8" w:rsidP="008377E8">
      <w:pPr>
        <w:spacing w:before="320"/>
        <w:outlineLvl w:val="2"/>
        <w:rPr>
          <w:rFonts w:ascii="PT Sans" w:hAnsi="PT Sans"/>
          <w:b/>
          <w:bCs/>
          <w:sz w:val="27"/>
          <w:szCs w:val="27"/>
        </w:rPr>
      </w:pPr>
      <w:bookmarkStart w:id="11" w:name="_Toc136672332"/>
      <w:r w:rsidRPr="008377E8">
        <w:rPr>
          <w:rFonts w:ascii="PT Sans" w:hAnsi="PT Sans"/>
          <w:color w:val="424242"/>
        </w:rPr>
        <w:t>WSTRZYMANIE HARMONOGRAMU ZADAŃ</w:t>
      </w:r>
      <w:bookmarkEnd w:id="11"/>
    </w:p>
    <w:p w14:paraId="2EC0D66A" w14:textId="77777777" w:rsidR="008377E8" w:rsidRPr="008377E8" w:rsidRDefault="008377E8" w:rsidP="008377E8">
      <w:pPr>
        <w:spacing w:before="200"/>
      </w:pPr>
      <w:r w:rsidRPr="008377E8">
        <w:rPr>
          <w:rFonts w:ascii="Arial" w:hAnsi="Arial" w:cs="Arial"/>
          <w:color w:val="424242"/>
          <w:sz w:val="20"/>
          <w:szCs w:val="20"/>
        </w:rPr>
        <w:t xml:space="preserve">Aby anulować zaplanowane do wykonania zadania należy wywołać następujący adres </w:t>
      </w:r>
      <w:proofErr w:type="spellStart"/>
      <w:r w:rsidRPr="008377E8">
        <w:rPr>
          <w:rFonts w:ascii="Arial" w:hAnsi="Arial" w:cs="Arial"/>
          <w:color w:val="424242"/>
          <w:sz w:val="20"/>
          <w:szCs w:val="20"/>
        </w:rPr>
        <w:t>url</w:t>
      </w:r>
      <w:proofErr w:type="spellEnd"/>
      <w:r w:rsidRPr="008377E8">
        <w:rPr>
          <w:rFonts w:ascii="Arial" w:hAnsi="Arial" w:cs="Arial"/>
          <w:color w:val="424242"/>
          <w:sz w:val="20"/>
          <w:szCs w:val="20"/>
        </w:rPr>
        <w:t>:</w:t>
      </w:r>
    </w:p>
    <w:p w14:paraId="36EE5B41" w14:textId="47155A4D" w:rsidR="008377E8" w:rsidRPr="008377E8" w:rsidRDefault="008377E8" w:rsidP="008377E8">
      <w:pPr>
        <w:spacing w:before="200"/>
      </w:pPr>
      <w:hyperlink r:id="rId32" w:history="1">
        <w:r w:rsidRPr="008377E8">
          <w:rPr>
            <w:rFonts w:ascii="Arial" w:hAnsi="Arial" w:cs="Arial"/>
            <w:color w:val="1155CC"/>
            <w:sz w:val="20"/>
            <w:szCs w:val="20"/>
            <w:u w:val="single"/>
          </w:rPr>
          <w:t>http://172.18.0.4:5000/scheduler/stop</w:t>
        </w:r>
        <w:r w:rsidRPr="008377E8">
          <w:rPr>
            <w:rFonts w:ascii="Arial" w:hAnsi="Arial" w:cs="Arial"/>
            <w:color w:val="424242"/>
            <w:sz w:val="20"/>
            <w:szCs w:val="20"/>
          </w:rPr>
          <w:br/>
        </w:r>
      </w:hyperlink>
      <w:r w:rsidRPr="008377E8">
        <w:rPr>
          <w:rFonts w:ascii="Arial" w:hAnsi="Arial" w:cs="Arial"/>
          <w:color w:val="424242"/>
          <w:sz w:val="20"/>
          <w:szCs w:val="20"/>
        </w:rPr>
        <w:t>Przy poprawnym wykonaniu całej operacji wyświetli się komunikat z listą wszystkich wstrzymanych zadań i anulowanymi terminami najbliższego uruchomienia.</w:t>
      </w:r>
      <w:r w:rsidRPr="008377E8">
        <w:rPr>
          <w:rFonts w:ascii="Arial" w:hAnsi="Arial" w:cs="Arial"/>
          <w:color w:val="424242"/>
          <w:sz w:val="20"/>
          <w:szCs w:val="20"/>
        </w:rPr>
        <w:br/>
      </w:r>
      <w:r w:rsidRPr="008377E8">
        <w:rPr>
          <w:rFonts w:ascii="Arial" w:hAnsi="Arial" w:cs="Arial"/>
          <w:color w:val="424242"/>
          <w:sz w:val="20"/>
          <w:szCs w:val="20"/>
        </w:rPr>
        <w:br/>
      </w:r>
      <w:r w:rsidRPr="008377E8">
        <w:rPr>
          <w:rFonts w:ascii="PT Sans" w:eastAsiaTheme="minorHAnsi" w:hAnsi="PT Sans" w:cstheme="minorBidi"/>
          <w:noProof/>
          <w:sz w:val="22"/>
          <w:szCs w:val="22"/>
          <w:lang w:eastAsia="ja-JP" w:bidi="pl-PL"/>
        </w:rPr>
        <w:drawing>
          <wp:inline distT="0" distB="0" distL="0" distR="0" wp14:anchorId="253E3144" wp14:editId="4C2874CA">
            <wp:extent cx="5274945" cy="574675"/>
            <wp:effectExtent l="0" t="0" r="0" b="0"/>
            <wp:docPr id="187550032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8FAC" w14:textId="77777777" w:rsidR="008377E8" w:rsidRPr="008377E8" w:rsidRDefault="008377E8" w:rsidP="00084721">
      <w:pPr>
        <w:spacing w:before="320"/>
        <w:outlineLvl w:val="2"/>
        <w:rPr>
          <w:rFonts w:ascii="PT Sans" w:hAnsi="PT Sans"/>
          <w:b/>
          <w:bCs/>
          <w:sz w:val="27"/>
          <w:szCs w:val="27"/>
        </w:rPr>
      </w:pPr>
      <w:bookmarkStart w:id="12" w:name="_Toc136672333"/>
      <w:r w:rsidRPr="008377E8">
        <w:rPr>
          <w:rFonts w:ascii="PT Sans" w:hAnsi="PT Sans"/>
          <w:color w:val="424242"/>
        </w:rPr>
        <w:t>JEDNORAZOWE URUCHOMIENIE PROCESU</w:t>
      </w:r>
      <w:bookmarkEnd w:id="12"/>
    </w:p>
    <w:p w14:paraId="48A7A921" w14:textId="77777777" w:rsidR="008377E8" w:rsidRPr="008377E8" w:rsidRDefault="008377E8" w:rsidP="008377E8">
      <w:pPr>
        <w:spacing w:before="200"/>
      </w:pPr>
      <w:r w:rsidRPr="008377E8">
        <w:rPr>
          <w:rFonts w:ascii="Arial" w:hAnsi="Arial" w:cs="Arial"/>
          <w:color w:val="424242"/>
          <w:sz w:val="20"/>
          <w:szCs w:val="20"/>
        </w:rPr>
        <w:lastRenderedPageBreak/>
        <w:t xml:space="preserve">Pojedyncze uruchomienie zadania wysyłania aktualizacji subskrypcji można wykonać otwierając poniższy adres </w:t>
      </w:r>
      <w:proofErr w:type="spellStart"/>
      <w:r w:rsidRPr="008377E8">
        <w:rPr>
          <w:rFonts w:ascii="Arial" w:hAnsi="Arial" w:cs="Arial"/>
          <w:color w:val="424242"/>
          <w:sz w:val="20"/>
          <w:szCs w:val="20"/>
        </w:rPr>
        <w:t>url</w:t>
      </w:r>
      <w:proofErr w:type="spellEnd"/>
      <w:r w:rsidRPr="008377E8">
        <w:rPr>
          <w:rFonts w:ascii="Arial" w:hAnsi="Arial" w:cs="Arial"/>
          <w:color w:val="424242"/>
          <w:sz w:val="20"/>
          <w:szCs w:val="20"/>
        </w:rPr>
        <w:t xml:space="preserve"> uprzednio logując się jako administrator:</w:t>
      </w:r>
    </w:p>
    <w:p w14:paraId="63102357" w14:textId="77777777" w:rsidR="008377E8" w:rsidRPr="008377E8" w:rsidRDefault="008377E8" w:rsidP="008377E8">
      <w:pPr>
        <w:spacing w:before="200"/>
      </w:pPr>
      <w:hyperlink r:id="rId34" w:history="1">
        <w:r w:rsidRPr="008377E8">
          <w:rPr>
            <w:rFonts w:ascii="Arial" w:hAnsi="Arial" w:cs="Arial"/>
            <w:color w:val="1155CC"/>
            <w:sz w:val="20"/>
            <w:szCs w:val="20"/>
            <w:u w:val="single"/>
          </w:rPr>
          <w:t>http://172.18.0.4:5000/scheduler/run-task</w:t>
        </w:r>
      </w:hyperlink>
    </w:p>
    <w:p w14:paraId="7D289DF6" w14:textId="77777777" w:rsidR="008377E8" w:rsidRPr="008377E8" w:rsidRDefault="008377E8" w:rsidP="008377E8">
      <w:pPr>
        <w:spacing w:before="200"/>
      </w:pPr>
      <w:r w:rsidRPr="008377E8">
        <w:rPr>
          <w:rFonts w:ascii="Arial" w:hAnsi="Arial" w:cs="Arial"/>
          <w:color w:val="424242"/>
          <w:sz w:val="20"/>
          <w:szCs w:val="20"/>
        </w:rPr>
        <w:t>Wyświetlenie komunikatu “OK” oznacza, że zadanie zostało wykonane i aktualizacje zostały wysłane na poczty e-mail subskrybentów. Zadanie można uruchomić jednorazowo niezależnie od aktualnego stanu harmonogramu zadań (może być zarówno wstrzymany jak i aktywny).</w:t>
      </w:r>
    </w:p>
    <w:p w14:paraId="1A40F303" w14:textId="74E08EB7" w:rsidR="008377E8" w:rsidRPr="008377E8" w:rsidRDefault="008377E8" w:rsidP="008377E8">
      <w:pPr>
        <w:spacing w:before="200"/>
      </w:pPr>
      <w:r w:rsidRPr="008377E8">
        <w:rPr>
          <w:rFonts w:ascii="Source Code Pro" w:hAnsi="Source Code Pro"/>
          <w:color w:val="424242"/>
          <w:sz w:val="20"/>
          <w:szCs w:val="20"/>
        </w:rPr>
        <w:t>…</w:t>
      </w:r>
      <w:r w:rsidRPr="008377E8">
        <w:rPr>
          <w:rFonts w:ascii="Source Code Pro" w:hAnsi="Source Code Pro"/>
          <w:color w:val="424242"/>
          <w:sz w:val="20"/>
          <w:szCs w:val="20"/>
        </w:rPr>
        <w:br/>
      </w:r>
      <w:r w:rsidRPr="008377E8">
        <w:rPr>
          <w:rFonts w:ascii="PT Sans" w:eastAsiaTheme="minorHAnsi" w:hAnsi="PT Sans" w:cstheme="minorBidi"/>
          <w:noProof/>
          <w:sz w:val="22"/>
          <w:szCs w:val="22"/>
          <w:lang w:eastAsia="ja-JP" w:bidi="pl-PL"/>
        </w:rPr>
        <w:drawing>
          <wp:inline distT="0" distB="0" distL="0" distR="0" wp14:anchorId="5DF4BD04" wp14:editId="383C1AE5">
            <wp:extent cx="5274945" cy="1090295"/>
            <wp:effectExtent l="0" t="0" r="0" b="1905"/>
            <wp:docPr id="1232043164" name="Obraz 14" descr="Obraz zawierający tekst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43164" name="Obraz 14" descr="Obraz zawierający tekst, zrzut ekranu, Oprogramowanie multimedial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76B51" w14:textId="77777777" w:rsidR="008377E8" w:rsidRPr="008377E8" w:rsidRDefault="008377E8" w:rsidP="008377E8"/>
    <w:p w14:paraId="0B4AF278" w14:textId="2793FB65" w:rsidR="00084721" w:rsidRDefault="00084721">
      <w:pPr>
        <w:spacing w:after="120" w:line="288" w:lineRule="auto"/>
        <w:ind w:left="360"/>
      </w:pPr>
      <w:r>
        <w:br w:type="page"/>
      </w:r>
    </w:p>
    <w:p w14:paraId="732017F9" w14:textId="0C31DEEA" w:rsidR="008377E8" w:rsidRDefault="00084721" w:rsidP="00084721">
      <w:pPr>
        <w:pStyle w:val="Nagwek1"/>
      </w:pPr>
      <w:bookmarkStart w:id="13" w:name="_Toc136672334"/>
      <w:r>
        <w:lastRenderedPageBreak/>
        <w:t xml:space="preserve">dokumentacja </w:t>
      </w:r>
      <w:r>
        <w:t>Użytkownika</w:t>
      </w:r>
      <w:bookmarkEnd w:id="13"/>
    </w:p>
    <w:p w14:paraId="301F92CA" w14:textId="77777777" w:rsidR="00084721" w:rsidRPr="00084721" w:rsidRDefault="00084721" w:rsidP="00084721">
      <w:pPr>
        <w:pStyle w:val="Nagwek1"/>
        <w:numPr>
          <w:ilvl w:val="0"/>
          <w:numId w:val="0"/>
        </w:numPr>
        <w:spacing w:before="480" w:after="0"/>
        <w:ind w:left="17"/>
        <w:rPr>
          <w:sz w:val="48"/>
          <w:szCs w:val="48"/>
        </w:rPr>
      </w:pPr>
      <w:bookmarkStart w:id="14" w:name="_Toc136672335"/>
      <w:r w:rsidRPr="00084721">
        <w:rPr>
          <w:color w:val="424242"/>
          <w:sz w:val="28"/>
          <w:szCs w:val="28"/>
        </w:rPr>
        <w:t>INSTALACJA I URUCHOMIENIE APLIKACJI</w:t>
      </w:r>
      <w:bookmarkEnd w:id="14"/>
    </w:p>
    <w:p w14:paraId="464F2F11" w14:textId="77777777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>Instalacja i uruchomienie aplikacji zostały dokładnie wytłumaczone w “</w:t>
      </w:r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Dokumentacji technicznej</w:t>
      </w:r>
      <w:r>
        <w:rPr>
          <w:rFonts w:ascii="Arial" w:hAnsi="Arial" w:cs="Arial"/>
          <w:color w:val="424242"/>
          <w:sz w:val="20"/>
          <w:szCs w:val="20"/>
        </w:rPr>
        <w:t>”. </w:t>
      </w:r>
    </w:p>
    <w:p w14:paraId="66CD774A" w14:textId="77777777" w:rsidR="00084721" w:rsidRPr="00084721" w:rsidRDefault="00084721" w:rsidP="00084721">
      <w:pPr>
        <w:pStyle w:val="Nagwek1"/>
        <w:numPr>
          <w:ilvl w:val="0"/>
          <w:numId w:val="0"/>
        </w:numPr>
        <w:spacing w:before="480" w:after="0"/>
        <w:ind w:left="-493" w:firstLine="493"/>
      </w:pPr>
      <w:bookmarkStart w:id="15" w:name="_Toc136672336"/>
      <w:r w:rsidRPr="00084721">
        <w:rPr>
          <w:color w:val="424242"/>
          <w:sz w:val="28"/>
          <w:szCs w:val="28"/>
        </w:rPr>
        <w:t>REJESTRACJA I LOGOWANIE</w:t>
      </w:r>
      <w:bookmarkEnd w:id="15"/>
    </w:p>
    <w:p w14:paraId="012C842B" w14:textId="32F0EEF3" w:rsidR="00084721" w:rsidRDefault="00084721" w:rsidP="00084721">
      <w:pPr>
        <w:pStyle w:val="NormalnyWeb"/>
        <w:spacing w:before="240" w:beforeAutospacing="0" w:after="240" w:afterAutospacing="0"/>
      </w:pPr>
      <w:r>
        <w:rPr>
          <w:rFonts w:ascii="Arial" w:hAnsi="Arial" w:cs="Arial"/>
          <w:color w:val="424242"/>
          <w:sz w:val="20"/>
          <w:szCs w:val="20"/>
        </w:rPr>
        <w:t>Przed użyciem aplikacji należy utworzyć konto i się zalogować. </w:t>
      </w:r>
    </w:p>
    <w:p w14:paraId="23D71D38" w14:textId="77777777" w:rsidR="00084721" w:rsidRPr="00084721" w:rsidRDefault="00084721" w:rsidP="00084721">
      <w:pPr>
        <w:pStyle w:val="Nagwek3"/>
        <w:rPr>
          <w:rFonts w:ascii="PT Sans" w:hAnsi="PT Sans"/>
        </w:rPr>
      </w:pPr>
      <w:bookmarkStart w:id="16" w:name="_Toc136672337"/>
      <w:r w:rsidRPr="00084721">
        <w:rPr>
          <w:rFonts w:ascii="PT Sans" w:hAnsi="PT Sans"/>
        </w:rPr>
        <w:t>TWORZENIE NOWEGO KONTA</w:t>
      </w:r>
      <w:bookmarkEnd w:id="16"/>
    </w:p>
    <w:p w14:paraId="016F9EA0" w14:textId="66C33D36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>Aby utworzyć nowe konto należy nacisnąć przycisk “</w:t>
      </w:r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register</w:t>
      </w:r>
      <w:r>
        <w:rPr>
          <w:rFonts w:ascii="Arial" w:hAnsi="Arial" w:cs="Arial"/>
          <w:color w:val="424242"/>
          <w:sz w:val="20"/>
          <w:szCs w:val="20"/>
        </w:rPr>
        <w:t>” znajdujący się na górze strony</w:t>
      </w:r>
      <w:r>
        <w:rPr>
          <w:rFonts w:ascii="Arial" w:hAnsi="Arial" w:cs="Arial"/>
          <w:color w:val="424242"/>
          <w:sz w:val="20"/>
          <w:szCs w:val="20"/>
        </w:rPr>
        <w:t>.</w:t>
      </w:r>
      <w:r>
        <w:t xml:space="preserve"> </w:t>
      </w:r>
      <w:r>
        <w:rPr>
          <w:rFonts w:ascii="Arial" w:hAnsi="Arial" w:cs="Arial"/>
          <w:color w:val="424242"/>
          <w:sz w:val="20"/>
          <w:szCs w:val="20"/>
        </w:rPr>
        <w:t>Uzupełnić następujące pola z emailem, hasłem i potwierdzeniem hasła, a następnie nacisnąć przycisk “</w:t>
      </w:r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Register</w:t>
      </w:r>
      <w:r>
        <w:rPr>
          <w:rFonts w:ascii="Arial" w:hAnsi="Arial" w:cs="Arial"/>
          <w:color w:val="424242"/>
          <w:sz w:val="20"/>
          <w:szCs w:val="20"/>
        </w:rPr>
        <w:t>”</w:t>
      </w:r>
      <w:r w:rsidR="003F13E5">
        <w:rPr>
          <w:rFonts w:ascii="Arial" w:hAnsi="Arial" w:cs="Arial"/>
          <w:color w:val="424242"/>
          <w:sz w:val="20"/>
          <w:szCs w:val="20"/>
        </w:rPr>
        <w:t>.</w:t>
      </w:r>
    </w:p>
    <w:p w14:paraId="32250421" w14:textId="77777777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>Jeżeli użyjemy adresu mailowego, który już został użyty w aplikacji wyświetli się następujący komunikat:</w:t>
      </w:r>
    </w:p>
    <w:p w14:paraId="511C3753" w14:textId="0E6EACFD" w:rsidR="00084721" w:rsidRDefault="00084721" w:rsidP="00084721">
      <w:pPr>
        <w:pStyle w:val="NormalnyWeb"/>
        <w:spacing w:before="200" w:beforeAutospacing="0" w:after="0" w:afterAutospacing="0"/>
        <w:jc w:val="center"/>
      </w:pPr>
      <w:r>
        <w:rPr>
          <w:noProof/>
        </w:rPr>
        <w:drawing>
          <wp:inline distT="0" distB="0" distL="0" distR="0" wp14:anchorId="0F9376AE" wp14:editId="5A767B8D">
            <wp:extent cx="2489200" cy="2997200"/>
            <wp:effectExtent l="0" t="0" r="0" b="0"/>
            <wp:docPr id="1829936115" name="Obraz 33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36115" name="Obraz 33" descr="Obraz zawierający tekst, zrzut ekranu, Czcionk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343DE" w14:textId="77777777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>Z kolei w przypadku niezgodności haseł będzie widoczna następująca informacja: </w:t>
      </w:r>
    </w:p>
    <w:p w14:paraId="40CF77E3" w14:textId="02585E76" w:rsidR="00084721" w:rsidRDefault="00084721" w:rsidP="00084721">
      <w:pPr>
        <w:pStyle w:val="NormalnyWeb"/>
        <w:spacing w:before="20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 wp14:anchorId="273CB134" wp14:editId="74A1E844">
            <wp:extent cx="2806700" cy="3416300"/>
            <wp:effectExtent l="0" t="0" r="0" b="0"/>
            <wp:docPr id="1059219116" name="Obraz 32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19116" name="Obraz 32" descr="Obraz zawierający tekst, zrzut ekranu, Czcionk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359B" w14:textId="1C9806FA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>Po udanym zarejestrowaniu widać na stronie komunikat</w:t>
      </w:r>
      <w:r w:rsidR="003F13E5">
        <w:rPr>
          <w:rFonts w:ascii="Arial" w:hAnsi="Arial" w:cs="Arial"/>
          <w:color w:val="424242"/>
          <w:sz w:val="20"/>
          <w:szCs w:val="20"/>
        </w:rPr>
        <w:t xml:space="preserve"> na zielonym tle „</w:t>
      </w:r>
      <w:proofErr w:type="spellStart"/>
      <w:r w:rsidR="003F13E5" w:rsidRPr="003F13E5">
        <w:rPr>
          <w:rFonts w:ascii="Arial" w:hAnsi="Arial" w:cs="Arial"/>
          <w:b/>
          <w:bCs/>
          <w:color w:val="424242"/>
          <w:sz w:val="20"/>
          <w:szCs w:val="20"/>
        </w:rPr>
        <w:t>You</w:t>
      </w:r>
      <w:proofErr w:type="spellEnd"/>
      <w:r w:rsidR="003F13E5"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</w:t>
      </w:r>
      <w:proofErr w:type="spellStart"/>
      <w:r w:rsidR="003F13E5" w:rsidRPr="003F13E5">
        <w:rPr>
          <w:rFonts w:ascii="Arial" w:hAnsi="Arial" w:cs="Arial"/>
          <w:b/>
          <w:bCs/>
          <w:color w:val="424242"/>
          <w:sz w:val="20"/>
          <w:szCs w:val="20"/>
        </w:rPr>
        <w:t>registered</w:t>
      </w:r>
      <w:proofErr w:type="spellEnd"/>
      <w:r w:rsidR="003F13E5"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and </w:t>
      </w:r>
      <w:proofErr w:type="spellStart"/>
      <w:r w:rsidR="003F13E5" w:rsidRPr="003F13E5">
        <w:rPr>
          <w:rFonts w:ascii="Arial" w:hAnsi="Arial" w:cs="Arial"/>
          <w:b/>
          <w:bCs/>
          <w:color w:val="424242"/>
          <w:sz w:val="20"/>
          <w:szCs w:val="20"/>
        </w:rPr>
        <w:t>are</w:t>
      </w:r>
      <w:proofErr w:type="spellEnd"/>
      <w:r w:rsidR="003F13E5"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</w:t>
      </w:r>
      <w:proofErr w:type="spellStart"/>
      <w:r w:rsidR="003F13E5" w:rsidRPr="003F13E5">
        <w:rPr>
          <w:rFonts w:ascii="Arial" w:hAnsi="Arial" w:cs="Arial"/>
          <w:b/>
          <w:bCs/>
          <w:color w:val="424242"/>
          <w:sz w:val="20"/>
          <w:szCs w:val="20"/>
        </w:rPr>
        <w:t>now</w:t>
      </w:r>
      <w:proofErr w:type="spellEnd"/>
      <w:r w:rsidR="003F13E5"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</w:t>
      </w:r>
      <w:proofErr w:type="spellStart"/>
      <w:r w:rsidR="003F13E5" w:rsidRPr="003F13E5">
        <w:rPr>
          <w:rFonts w:ascii="Arial" w:hAnsi="Arial" w:cs="Arial"/>
          <w:b/>
          <w:bCs/>
          <w:color w:val="424242"/>
          <w:sz w:val="20"/>
          <w:szCs w:val="20"/>
        </w:rPr>
        <w:t>logged</w:t>
      </w:r>
      <w:proofErr w:type="spellEnd"/>
      <w:r w:rsidR="003F13E5"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in. </w:t>
      </w:r>
      <w:proofErr w:type="spellStart"/>
      <w:r w:rsidR="003F13E5" w:rsidRPr="003F13E5">
        <w:rPr>
          <w:rFonts w:ascii="Arial" w:hAnsi="Arial" w:cs="Arial"/>
          <w:b/>
          <w:bCs/>
          <w:color w:val="424242"/>
          <w:sz w:val="20"/>
          <w:szCs w:val="20"/>
        </w:rPr>
        <w:t>Welcome</w:t>
      </w:r>
      <w:proofErr w:type="spellEnd"/>
      <w:r w:rsidR="003F13E5">
        <w:rPr>
          <w:rFonts w:ascii="Arial" w:hAnsi="Arial" w:cs="Arial"/>
          <w:color w:val="424242"/>
          <w:sz w:val="20"/>
          <w:szCs w:val="20"/>
        </w:rPr>
        <w:t>!”.</w:t>
      </w:r>
      <w:r w:rsidR="003F13E5">
        <w:t xml:space="preserve"> </w:t>
      </w:r>
      <w:r>
        <w:rPr>
          <w:rFonts w:ascii="Arial" w:hAnsi="Arial" w:cs="Arial"/>
          <w:color w:val="424242"/>
          <w:sz w:val="20"/>
          <w:szCs w:val="20"/>
        </w:rPr>
        <w:t>Należy jeszcze potwierdzić konto klikając w czerwony przycisk “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Confirm</w:t>
      </w:r>
      <w:proofErr w:type="spellEnd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Account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”.</w:t>
      </w:r>
    </w:p>
    <w:p w14:paraId="7C36506C" w14:textId="347543F4" w:rsidR="00084721" w:rsidRDefault="00084721" w:rsidP="00084721">
      <w:pPr>
        <w:pStyle w:val="NormalnyWeb"/>
        <w:spacing w:before="200" w:beforeAutospacing="0" w:after="0" w:afterAutospacing="0"/>
      </w:pPr>
      <w:r>
        <w:rPr>
          <w:noProof/>
        </w:rPr>
        <w:drawing>
          <wp:inline distT="0" distB="0" distL="0" distR="0" wp14:anchorId="2946DECE" wp14:editId="3C661D0D">
            <wp:extent cx="5274945" cy="1961515"/>
            <wp:effectExtent l="0" t="0" r="0" b="0"/>
            <wp:docPr id="649698729" name="Obraz 30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98729" name="Obraz 30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84CA0" w14:textId="77777777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>Ostatnim krokiem rejestracji jest wklejenie kodu weryfikacyjnego (“</w:t>
      </w:r>
      <w:proofErr w:type="spellStart"/>
      <w:r>
        <w:rPr>
          <w:rFonts w:ascii="Arial" w:hAnsi="Arial" w:cs="Arial"/>
          <w:color w:val="424242"/>
          <w:sz w:val="20"/>
          <w:szCs w:val="20"/>
        </w:rPr>
        <w:t>token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”), który wyświetla się powyżej:</w:t>
      </w:r>
    </w:p>
    <w:p w14:paraId="1B6066AD" w14:textId="727DB55C" w:rsidR="00084721" w:rsidRDefault="00084721" w:rsidP="00084721">
      <w:pPr>
        <w:pStyle w:val="NormalnyWeb"/>
        <w:spacing w:before="200" w:beforeAutospacing="0" w:after="0" w:afterAutospacing="0"/>
      </w:pPr>
      <w:r>
        <w:rPr>
          <w:noProof/>
        </w:rPr>
        <w:lastRenderedPageBreak/>
        <w:drawing>
          <wp:inline distT="0" distB="0" distL="0" distR="0" wp14:anchorId="1EDE44E7" wp14:editId="7AF3B543">
            <wp:extent cx="5274945" cy="2761615"/>
            <wp:effectExtent l="0" t="0" r="0" b="0"/>
            <wp:docPr id="154455549" name="Obraz 29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5549" name="Obraz 29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FB870" w14:textId="77777777" w:rsidR="00084721" w:rsidRDefault="00084721" w:rsidP="00084721"/>
    <w:p w14:paraId="7963865D" w14:textId="77777777" w:rsidR="00084721" w:rsidRPr="00084721" w:rsidRDefault="00084721" w:rsidP="00084721">
      <w:pPr>
        <w:pStyle w:val="Nagwek3"/>
        <w:rPr>
          <w:rFonts w:ascii="PT Sans" w:hAnsi="PT Sans"/>
        </w:rPr>
      </w:pPr>
      <w:bookmarkStart w:id="17" w:name="_Toc136672338"/>
      <w:r w:rsidRPr="00084721">
        <w:rPr>
          <w:rFonts w:ascii="PT Sans" w:hAnsi="PT Sans"/>
        </w:rPr>
        <w:t>LOGOWANIE SIĘ DO APLIKACJI</w:t>
      </w:r>
      <w:bookmarkEnd w:id="17"/>
    </w:p>
    <w:p w14:paraId="3393C699" w14:textId="38AC88A3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>Aby zalogować się do aplikacji należy kliknąć w “Login” znajdujący się po lewej stronie przy nazwie aplikacji. </w:t>
      </w:r>
    </w:p>
    <w:p w14:paraId="47369859" w14:textId="77777777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>Następnie uzupełnić pola “email” oraz “</w:t>
      </w:r>
      <w:proofErr w:type="spellStart"/>
      <w:r>
        <w:rPr>
          <w:rFonts w:ascii="Arial" w:hAnsi="Arial" w:cs="Arial"/>
          <w:color w:val="424242"/>
          <w:sz w:val="20"/>
          <w:szCs w:val="20"/>
        </w:rPr>
        <w:t>password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”. Zatwierdzić przyciskiem “login”. Po poprawnym zalogowaniu widoczny jest następujący komunikat:</w:t>
      </w:r>
    </w:p>
    <w:p w14:paraId="147F7416" w14:textId="44CAD5B6" w:rsidR="00084721" w:rsidRDefault="00084721" w:rsidP="00084721">
      <w:pPr>
        <w:pStyle w:val="NormalnyWeb"/>
        <w:spacing w:before="200" w:beforeAutospacing="0" w:after="0" w:afterAutospacing="0"/>
        <w:jc w:val="center"/>
      </w:pPr>
      <w:r>
        <w:rPr>
          <w:noProof/>
        </w:rPr>
        <w:drawing>
          <wp:inline distT="0" distB="0" distL="0" distR="0" wp14:anchorId="13C75152" wp14:editId="7C5E32AB">
            <wp:extent cx="4445000" cy="685800"/>
            <wp:effectExtent l="0" t="0" r="0" b="0"/>
            <wp:docPr id="570782873" name="Obraz 27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82873" name="Obraz 27" descr="Obraz zawierający tekst, zrzut ekranu, Czcionka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3D17" w14:textId="77777777" w:rsidR="00084721" w:rsidRDefault="00084721" w:rsidP="00084721"/>
    <w:p w14:paraId="1055980A" w14:textId="77777777" w:rsidR="00084721" w:rsidRPr="00084721" w:rsidRDefault="00084721" w:rsidP="00084721">
      <w:pPr>
        <w:pStyle w:val="Nagwek1"/>
        <w:numPr>
          <w:ilvl w:val="0"/>
          <w:numId w:val="0"/>
        </w:numPr>
        <w:spacing w:before="480" w:after="0"/>
        <w:ind w:left="17"/>
      </w:pPr>
      <w:bookmarkStart w:id="18" w:name="_Toc136672339"/>
      <w:r w:rsidRPr="00084721">
        <w:rPr>
          <w:color w:val="424242"/>
          <w:sz w:val="28"/>
          <w:szCs w:val="28"/>
        </w:rPr>
        <w:t>PRZEGLĄDANIE PRODUKTÓW</w:t>
      </w:r>
      <w:bookmarkEnd w:id="18"/>
    </w:p>
    <w:p w14:paraId="3EB674B3" w14:textId="77777777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 xml:space="preserve">W celu przeglądania interesujących cię produktów kliknij w zakładkę “products”. Możesz wyszukać produkty wykorzystując nazwę z naszej aplikacji lub ze strony </w:t>
      </w:r>
      <w:proofErr w:type="spellStart"/>
      <w:r>
        <w:rPr>
          <w:rFonts w:ascii="Arial" w:hAnsi="Arial" w:cs="Arial"/>
          <w:color w:val="424242"/>
          <w:sz w:val="20"/>
          <w:szCs w:val="20"/>
        </w:rPr>
        <w:t>Ceneo</w:t>
      </w:r>
      <w:proofErr w:type="spellEnd"/>
      <w:r>
        <w:rPr>
          <w:rFonts w:ascii="Arial" w:hAnsi="Arial" w:cs="Arial"/>
          <w:color w:val="424242"/>
          <w:sz w:val="20"/>
          <w:szCs w:val="20"/>
        </w:rPr>
        <w:t>.</w:t>
      </w:r>
    </w:p>
    <w:p w14:paraId="78A7D249" w14:textId="77777777" w:rsidR="00084721" w:rsidRDefault="00084721" w:rsidP="00084721"/>
    <w:p w14:paraId="593B43DD" w14:textId="77777777" w:rsidR="00084721" w:rsidRPr="00084721" w:rsidRDefault="00084721" w:rsidP="00084721">
      <w:pPr>
        <w:pStyle w:val="Nagwek1"/>
        <w:numPr>
          <w:ilvl w:val="0"/>
          <w:numId w:val="0"/>
        </w:numPr>
        <w:spacing w:before="480" w:after="0"/>
        <w:ind w:left="17"/>
      </w:pPr>
      <w:bookmarkStart w:id="19" w:name="_Toc136672340"/>
      <w:r w:rsidRPr="00084721">
        <w:rPr>
          <w:color w:val="424242"/>
          <w:sz w:val="28"/>
          <w:szCs w:val="28"/>
        </w:rPr>
        <w:t>ZARZĄDZANIE SUBSKRYPCJAMI</w:t>
      </w:r>
      <w:bookmarkEnd w:id="19"/>
    </w:p>
    <w:p w14:paraId="51A74D2D" w14:textId="77777777" w:rsidR="00084721" w:rsidRPr="00084721" w:rsidRDefault="00084721" w:rsidP="00084721">
      <w:pPr>
        <w:pStyle w:val="Nagwek3"/>
        <w:rPr>
          <w:rFonts w:ascii="PT Sans" w:hAnsi="PT Sans"/>
        </w:rPr>
      </w:pPr>
      <w:bookmarkStart w:id="20" w:name="_Toc136672341"/>
      <w:r w:rsidRPr="00084721">
        <w:rPr>
          <w:rFonts w:ascii="PT Sans" w:hAnsi="PT Sans"/>
        </w:rPr>
        <w:t>DODAWANIE NOWEJ SUBSKRYPCJI</w:t>
      </w:r>
      <w:bookmarkEnd w:id="20"/>
    </w:p>
    <w:p w14:paraId="1A4893A9" w14:textId="581828B5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 xml:space="preserve">Aby zasubskrybować nowy produkt należy go wpierw wyszukać w zakładce Products. </w:t>
      </w:r>
      <w:r>
        <w:rPr>
          <w:rFonts w:ascii="Arial" w:hAnsi="Arial" w:cs="Arial"/>
          <w:color w:val="424242"/>
          <w:sz w:val="20"/>
          <w:szCs w:val="20"/>
        </w:rPr>
        <w:t>Jako</w:t>
      </w:r>
      <w:r>
        <w:rPr>
          <w:rFonts w:ascii="Arial" w:hAnsi="Arial" w:cs="Arial"/>
          <w:color w:val="424242"/>
          <w:sz w:val="20"/>
          <w:szCs w:val="20"/>
        </w:rPr>
        <w:t xml:space="preserve"> że produkt nie był wcześniej wyszukiwany należy skorzystać z drugiego pola tekstowego “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Search</w:t>
      </w:r>
      <w:proofErr w:type="spellEnd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for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product</w:t>
      </w:r>
      <w:proofErr w:type="spellEnd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in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Ceneo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”.  Po wpisaniu nazwy produktu i kliknięciu przycisku “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Search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 wyszukany produkt pojawia się poniżej.</w:t>
      </w:r>
    </w:p>
    <w:p w14:paraId="6D558BD7" w14:textId="351D6A2B" w:rsidR="00084721" w:rsidRDefault="00084721" w:rsidP="00084721">
      <w:pPr>
        <w:pStyle w:val="NormalnyWeb"/>
        <w:spacing w:before="200" w:beforeAutospacing="0" w:after="0" w:afterAutospacing="0"/>
      </w:pPr>
    </w:p>
    <w:p w14:paraId="626BE861" w14:textId="693F7193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>Aby zasubskrybować znaleziony produkt należy kliknąć “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Check</w:t>
      </w:r>
      <w:proofErr w:type="spellEnd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product</w:t>
      </w:r>
      <w:proofErr w:type="spellEnd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description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”, a następnie “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Subscribe</w:t>
      </w:r>
      <w:proofErr w:type="spellEnd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product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</w:t>
      </w:r>
    </w:p>
    <w:p w14:paraId="60BEA9CD" w14:textId="77777777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lastRenderedPageBreak/>
        <w:t xml:space="preserve">Po kliknięciu przycisku pojawia się wiadomość z potwierdzeniem </w:t>
      </w:r>
      <w:proofErr w:type="gramStart"/>
      <w:r>
        <w:rPr>
          <w:rFonts w:ascii="Arial" w:hAnsi="Arial" w:cs="Arial"/>
          <w:color w:val="424242"/>
          <w:sz w:val="20"/>
          <w:szCs w:val="20"/>
        </w:rPr>
        <w:t>-  “</w:t>
      </w:r>
      <w:proofErr w:type="gramEnd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Product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subscribed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”.</w:t>
      </w:r>
    </w:p>
    <w:p w14:paraId="0D851224" w14:textId="41F50D1D" w:rsidR="00084721" w:rsidRDefault="00084721" w:rsidP="00084721">
      <w:pPr>
        <w:pStyle w:val="NormalnyWeb"/>
        <w:spacing w:before="200" w:beforeAutospacing="0" w:after="0" w:afterAutospacing="0"/>
      </w:pPr>
    </w:p>
    <w:p w14:paraId="45159B70" w14:textId="77777777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>Nowo dodaną subskrypcję można znaleźć w zakładce “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Subscriptions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”.</w:t>
      </w:r>
    </w:p>
    <w:p w14:paraId="68F8DF8B" w14:textId="055A5493" w:rsidR="00084721" w:rsidRDefault="00084721" w:rsidP="00084721">
      <w:pPr>
        <w:pStyle w:val="NormalnyWeb"/>
        <w:spacing w:before="200" w:beforeAutospacing="0" w:after="0" w:afterAutospacing="0"/>
      </w:pPr>
      <w:r>
        <w:rPr>
          <w:noProof/>
        </w:rPr>
        <w:drawing>
          <wp:inline distT="0" distB="0" distL="0" distR="0" wp14:anchorId="0475A203" wp14:editId="036CF0B0">
            <wp:extent cx="5274945" cy="2750185"/>
            <wp:effectExtent l="0" t="0" r="0" b="5715"/>
            <wp:docPr id="721949398" name="Obraz 23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49398" name="Obraz 23" descr="Obraz zawierający tekst, Czcionka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4B8C1" w14:textId="77777777" w:rsidR="00084721" w:rsidRDefault="00084721" w:rsidP="00084721"/>
    <w:p w14:paraId="0050951D" w14:textId="77777777" w:rsidR="00084721" w:rsidRPr="00084721" w:rsidRDefault="00084721" w:rsidP="00084721">
      <w:pPr>
        <w:pStyle w:val="Nagwek3"/>
        <w:rPr>
          <w:rFonts w:ascii="PT Sans" w:hAnsi="PT Sans"/>
        </w:rPr>
      </w:pPr>
      <w:bookmarkStart w:id="21" w:name="_Toc136672342"/>
      <w:proofErr w:type="gramStart"/>
      <w:r w:rsidRPr="00084721">
        <w:rPr>
          <w:rFonts w:ascii="PT Sans" w:hAnsi="PT Sans"/>
        </w:rPr>
        <w:t>MODYFIKACJA  ISTNIEJĄCEJ</w:t>
      </w:r>
      <w:proofErr w:type="gramEnd"/>
      <w:r w:rsidRPr="00084721">
        <w:rPr>
          <w:rFonts w:ascii="PT Sans" w:hAnsi="PT Sans"/>
        </w:rPr>
        <w:t xml:space="preserve"> SUBSKRYPCJI</w:t>
      </w:r>
      <w:bookmarkEnd w:id="21"/>
    </w:p>
    <w:p w14:paraId="2E753A93" w14:textId="77777777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>Aby zmienić preferencje częstotliwości otrzymywania powiadomień należy zmodyfikować subskrypcję. W tym celu należy wyszukać subskrypcję w zakładce “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Subscriptions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 i kliknąć “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Check</w:t>
      </w:r>
      <w:proofErr w:type="spellEnd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subscription</w:t>
      </w:r>
      <w:proofErr w:type="spellEnd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description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 pod wybraną subskrypcją. </w:t>
      </w:r>
    </w:p>
    <w:p w14:paraId="6254E65A" w14:textId="1CBD6BE3" w:rsidR="00084721" w:rsidRDefault="00084721" w:rsidP="00084721">
      <w:pPr>
        <w:pStyle w:val="NormalnyWeb"/>
        <w:spacing w:before="200" w:beforeAutospacing="0" w:after="0" w:afterAutospacing="0"/>
      </w:pPr>
      <w:r>
        <w:rPr>
          <w:noProof/>
        </w:rPr>
        <w:drawing>
          <wp:inline distT="0" distB="0" distL="0" distR="0" wp14:anchorId="2FD4F70D" wp14:editId="26D38C63">
            <wp:extent cx="5274945" cy="2750185"/>
            <wp:effectExtent l="0" t="0" r="0" b="5715"/>
            <wp:docPr id="308391897" name="Obraz 22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91897" name="Obraz 22" descr="Obraz zawierający tekst, Czcionka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607D3" w14:textId="77777777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>Na ekranie pojawia się podsumowanie danej subskrypcji. Aby rozpocząć modyfikację należy wcisnąć przycisk “</w:t>
      </w:r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Edit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subscription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”. </w:t>
      </w:r>
    </w:p>
    <w:p w14:paraId="5E371087" w14:textId="5874ED4F" w:rsidR="00084721" w:rsidRDefault="00084721" w:rsidP="00084721">
      <w:pPr>
        <w:pStyle w:val="NormalnyWeb"/>
        <w:spacing w:before="200" w:beforeAutospacing="0" w:after="0" w:afterAutospacing="0"/>
      </w:pPr>
      <w:r>
        <w:rPr>
          <w:noProof/>
        </w:rPr>
        <w:lastRenderedPageBreak/>
        <w:drawing>
          <wp:inline distT="0" distB="0" distL="0" distR="0" wp14:anchorId="18167CC6" wp14:editId="3253EB41">
            <wp:extent cx="5274945" cy="3573145"/>
            <wp:effectExtent l="0" t="0" r="0" b="0"/>
            <wp:docPr id="1699850042" name="Obraz 2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50042" name="Obraz 21" descr="Obraz zawierający tekst, zrzut ekranu, Czcionka, oprogramowan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F406" w14:textId="77777777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>Pole “</w:t>
      </w:r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Notification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frequency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 wyznacza częstotliwość powiadomień w dniach, natomiast flaga “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Notify</w:t>
      </w:r>
      <w:proofErr w:type="spellEnd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on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price</w:t>
      </w:r>
      <w:proofErr w:type="spellEnd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change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 ustawia filtr na otrzymywanie powiadomień tylko w przypadku, gdy cena zmieniła się od poprzedniego powiadomienia.</w:t>
      </w:r>
    </w:p>
    <w:p w14:paraId="717B29A6" w14:textId="69BFCDAB" w:rsidR="00084721" w:rsidRDefault="00084721" w:rsidP="00084721">
      <w:pPr>
        <w:pStyle w:val="NormalnyWeb"/>
        <w:spacing w:before="200" w:beforeAutospacing="0" w:after="0" w:afterAutospacing="0"/>
      </w:pPr>
      <w:r>
        <w:rPr>
          <w:noProof/>
        </w:rPr>
        <w:drawing>
          <wp:inline distT="0" distB="0" distL="0" distR="0" wp14:anchorId="31BD839C" wp14:editId="107B6AE0">
            <wp:extent cx="5274945" cy="3832225"/>
            <wp:effectExtent l="0" t="0" r="0" b="3175"/>
            <wp:docPr id="1585580131" name="Obraz 20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80131" name="Obraz 20" descr="Obraz zawierający tekst, zrzut ekranu, oprogramowanie, Strona internetow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9AA3D" w14:textId="77777777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>Po zmodyfikowaniu wartości należy zatwierdzić zmiany przyciskiem “</w:t>
      </w:r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Update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subscription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”. </w:t>
      </w:r>
    </w:p>
    <w:p w14:paraId="41A8442C" w14:textId="77777777" w:rsidR="00084721" w:rsidRDefault="00084721" w:rsidP="00084721">
      <w:pPr>
        <w:pStyle w:val="Nagwek3"/>
        <w:rPr>
          <w:rFonts w:ascii="PT Sans" w:hAnsi="PT Sans"/>
        </w:rPr>
      </w:pPr>
    </w:p>
    <w:p w14:paraId="31049897" w14:textId="31DE8BDC" w:rsidR="00084721" w:rsidRPr="00084721" w:rsidRDefault="00084721" w:rsidP="00084721">
      <w:pPr>
        <w:pStyle w:val="Nagwek3"/>
        <w:rPr>
          <w:rFonts w:ascii="PT Sans" w:hAnsi="PT Sans"/>
        </w:rPr>
      </w:pPr>
      <w:bookmarkStart w:id="22" w:name="_Toc136672343"/>
      <w:r w:rsidRPr="00084721">
        <w:rPr>
          <w:rFonts w:ascii="PT Sans" w:hAnsi="PT Sans"/>
        </w:rPr>
        <w:lastRenderedPageBreak/>
        <w:t>USUWANIE SUBSKRYPCJI</w:t>
      </w:r>
      <w:bookmarkEnd w:id="22"/>
    </w:p>
    <w:p w14:paraId="185E95B3" w14:textId="77777777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 xml:space="preserve">Aby usunąć subskrypcję danego produktu należy go wyszukać w zakładce </w:t>
      </w:r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Products.</w:t>
      </w:r>
    </w:p>
    <w:p w14:paraId="7FA1BA62" w14:textId="5699D86B" w:rsidR="00084721" w:rsidRDefault="00084721" w:rsidP="00084721">
      <w:pPr>
        <w:pStyle w:val="NormalnyWeb"/>
        <w:spacing w:before="200" w:beforeAutospacing="0" w:after="0" w:afterAutospacing="0"/>
      </w:pPr>
      <w:r>
        <w:rPr>
          <w:noProof/>
        </w:rPr>
        <w:drawing>
          <wp:inline distT="0" distB="0" distL="0" distR="0" wp14:anchorId="4E6EBCAE" wp14:editId="133AECC4">
            <wp:extent cx="5274945" cy="2727960"/>
            <wp:effectExtent l="0" t="0" r="0" b="2540"/>
            <wp:docPr id="18656669" name="Obraz 19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669" name="Obraz 19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30F1" w14:textId="77777777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 xml:space="preserve">Po znalezieniu produktu, którego subskrypcję zamierza się anulować, należy </w:t>
      </w:r>
      <w:proofErr w:type="gramStart"/>
      <w:r>
        <w:rPr>
          <w:rFonts w:ascii="Arial" w:hAnsi="Arial" w:cs="Arial"/>
          <w:color w:val="424242"/>
          <w:sz w:val="20"/>
          <w:szCs w:val="20"/>
        </w:rPr>
        <w:t>kliknąć ”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Check</w:t>
      </w:r>
      <w:proofErr w:type="spellEnd"/>
      <w:proofErr w:type="gramEnd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product</w:t>
      </w:r>
      <w:proofErr w:type="spellEnd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description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”, po czym kliknąć przycisk “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Unsubscribe</w:t>
      </w:r>
      <w:proofErr w:type="spellEnd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product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”.</w:t>
      </w:r>
    </w:p>
    <w:p w14:paraId="6FFA8AC1" w14:textId="6276DB83" w:rsidR="00084721" w:rsidRDefault="00084721" w:rsidP="00084721">
      <w:pPr>
        <w:pStyle w:val="NormalnyWeb"/>
        <w:spacing w:before="200" w:beforeAutospacing="0" w:after="0" w:afterAutospacing="0"/>
      </w:pPr>
      <w:r>
        <w:rPr>
          <w:noProof/>
        </w:rPr>
        <w:drawing>
          <wp:inline distT="0" distB="0" distL="0" distR="0" wp14:anchorId="09494438" wp14:editId="0F4B9A9B">
            <wp:extent cx="5274945" cy="2833370"/>
            <wp:effectExtent l="0" t="0" r="0" b="0"/>
            <wp:docPr id="1262528725" name="Obraz 18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28725" name="Obraz 18" descr="Obraz zawierający tekst, Czcionka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9FC08" w14:textId="77777777" w:rsidR="00084721" w:rsidRDefault="00084721" w:rsidP="00084721">
      <w:pPr>
        <w:pStyle w:val="NormalnyWeb"/>
        <w:spacing w:before="200" w:beforeAutospacing="0" w:after="0" w:afterAutospacing="0"/>
      </w:pPr>
      <w:r>
        <w:rPr>
          <w:rFonts w:ascii="Arial" w:hAnsi="Arial" w:cs="Arial"/>
          <w:color w:val="424242"/>
          <w:sz w:val="20"/>
          <w:szCs w:val="20"/>
        </w:rPr>
        <w:t>Wiadomość o udanej anulacji subskrypcji pojawia się na górze ekranu, a przycisk “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Unsubscribe</w:t>
      </w:r>
      <w:proofErr w:type="spellEnd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product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 zamienia się na “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Subscribe</w:t>
      </w:r>
      <w:proofErr w:type="spellEnd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 xml:space="preserve"> </w:t>
      </w:r>
      <w:proofErr w:type="spellStart"/>
      <w:r w:rsidRPr="003F13E5">
        <w:rPr>
          <w:rFonts w:ascii="Arial" w:hAnsi="Arial" w:cs="Arial"/>
          <w:b/>
          <w:bCs/>
          <w:color w:val="424242"/>
          <w:sz w:val="20"/>
          <w:szCs w:val="20"/>
        </w:rPr>
        <w:t>product</w:t>
      </w:r>
      <w:proofErr w:type="spellEnd"/>
      <w:r>
        <w:rPr>
          <w:rFonts w:ascii="Arial" w:hAnsi="Arial" w:cs="Arial"/>
          <w:color w:val="424242"/>
          <w:sz w:val="20"/>
          <w:szCs w:val="20"/>
        </w:rPr>
        <w:t>”.</w:t>
      </w:r>
    </w:p>
    <w:p w14:paraId="0936AABB" w14:textId="074F7284" w:rsidR="00084721" w:rsidRDefault="00084721" w:rsidP="00084721">
      <w:pPr>
        <w:pStyle w:val="NormalnyWeb"/>
        <w:spacing w:before="200" w:beforeAutospacing="0" w:after="0" w:afterAutospacing="0"/>
      </w:pPr>
      <w:r>
        <w:rPr>
          <w:noProof/>
        </w:rPr>
        <w:lastRenderedPageBreak/>
        <w:drawing>
          <wp:inline distT="0" distB="0" distL="0" distR="0" wp14:anchorId="5ACAC620" wp14:editId="21AD101A">
            <wp:extent cx="5274945" cy="3110865"/>
            <wp:effectExtent l="0" t="0" r="0" b="635"/>
            <wp:docPr id="1783986849" name="Obraz 17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86849" name="Obraz 17" descr="Obraz zawierający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8A19" w14:textId="77777777" w:rsidR="00084721" w:rsidRDefault="00084721" w:rsidP="00084721">
      <w:pPr>
        <w:spacing w:after="240"/>
      </w:pPr>
    </w:p>
    <w:p w14:paraId="73FEA377" w14:textId="77777777" w:rsidR="00084721" w:rsidRDefault="00084721" w:rsidP="00084721"/>
    <w:p w14:paraId="79B99C63" w14:textId="77777777" w:rsidR="00084721" w:rsidRPr="00751561" w:rsidRDefault="00084721" w:rsidP="008377E8">
      <w:pPr>
        <w:spacing w:after="160" w:line="259" w:lineRule="auto"/>
      </w:pPr>
    </w:p>
    <w:sectPr w:rsidR="00084721" w:rsidRPr="00751561" w:rsidSect="006C0A69">
      <w:footerReference w:type="default" r:id="rId47"/>
      <w:pgSz w:w="11907" w:h="16839" w:code="9"/>
      <w:pgMar w:top="1440" w:right="1800" w:bottom="108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B5E40" w14:textId="77777777" w:rsidR="00FC32F8" w:rsidRDefault="00FC32F8">
      <w:r>
        <w:separator/>
      </w:r>
    </w:p>
    <w:p w14:paraId="78AB9331" w14:textId="77777777" w:rsidR="00FC32F8" w:rsidRDefault="00FC32F8"/>
  </w:endnote>
  <w:endnote w:type="continuationSeparator" w:id="0">
    <w:p w14:paraId="09F5A6C5" w14:textId="77777777" w:rsidR="00FC32F8" w:rsidRDefault="00FC32F8">
      <w:r>
        <w:continuationSeparator/>
      </w:r>
    </w:p>
    <w:p w14:paraId="300B9C40" w14:textId="77777777" w:rsidR="00FC32F8" w:rsidRDefault="00FC32F8"/>
  </w:endnote>
  <w:endnote w:type="continuationNotice" w:id="1">
    <w:p w14:paraId="71A0C291" w14:textId="77777777" w:rsidR="00FC32F8" w:rsidRDefault="00FC32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Roboto Slab">
    <w:panose1 w:val="00000000000000000000"/>
    <w:charset w:val="00"/>
    <w:family w:val="auto"/>
    <w:pitch w:val="variable"/>
    <w:sig w:usb0="000004FF" w:usb1="8000405F" w:usb2="00000022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swald">
    <w:panose1 w:val="00000500000000000000"/>
    <w:charset w:val="00"/>
    <w:family w:val="auto"/>
    <w:pitch w:val="variable"/>
    <w:sig w:usb0="2000020F" w:usb1="00000000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E9EB3" w14:textId="77777777" w:rsidR="00303288" w:rsidRDefault="00444EF6">
    <w:pPr>
      <w:pStyle w:val="Stopka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5F2D2" w14:textId="77777777" w:rsidR="00FC32F8" w:rsidRDefault="00FC32F8">
      <w:r>
        <w:separator/>
      </w:r>
    </w:p>
    <w:p w14:paraId="01311A57" w14:textId="77777777" w:rsidR="00FC32F8" w:rsidRDefault="00FC32F8"/>
  </w:footnote>
  <w:footnote w:type="continuationSeparator" w:id="0">
    <w:p w14:paraId="5A739318" w14:textId="77777777" w:rsidR="00FC32F8" w:rsidRDefault="00FC32F8">
      <w:r>
        <w:continuationSeparator/>
      </w:r>
    </w:p>
    <w:p w14:paraId="1EDEF043" w14:textId="77777777" w:rsidR="00FC32F8" w:rsidRDefault="00FC32F8"/>
  </w:footnote>
  <w:footnote w:type="continuationNotice" w:id="1">
    <w:p w14:paraId="3B744606" w14:textId="77777777" w:rsidR="00FC32F8" w:rsidRDefault="00FC32F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E239F"/>
    <w:multiLevelType w:val="multilevel"/>
    <w:tmpl w:val="E9ACF244"/>
    <w:styleLink w:val="Biecalista1"/>
    <w:lvl w:ilvl="0">
      <w:start w:val="1"/>
      <w:numFmt w:val="decimal"/>
      <w:lvlText w:val="Ad. 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DB34FE3"/>
    <w:multiLevelType w:val="multilevel"/>
    <w:tmpl w:val="FFCA7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102F65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55824A9"/>
    <w:multiLevelType w:val="multilevel"/>
    <w:tmpl w:val="409C3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E52EBD"/>
    <w:multiLevelType w:val="hybridMultilevel"/>
    <w:tmpl w:val="4AAADFC8"/>
    <w:lvl w:ilvl="0" w:tplc="4DA403D4">
      <w:start w:val="1"/>
      <w:numFmt w:val="decimal"/>
      <w:lvlText w:val="%1."/>
      <w:lvlJc w:val="left"/>
      <w:pPr>
        <w:ind w:left="3960" w:hanging="360"/>
      </w:pPr>
      <w:rPr>
        <w:rFonts w:ascii="PT Sans" w:hAnsi="PT Sans" w:hint="default"/>
        <w:color w:val="707070" w:themeColor="accent1"/>
        <w:sz w:val="28"/>
      </w:rPr>
    </w:lvl>
    <w:lvl w:ilvl="1" w:tplc="04150019" w:tentative="1">
      <w:start w:val="1"/>
      <w:numFmt w:val="lowerLetter"/>
      <w:lvlText w:val="%2."/>
      <w:lvlJc w:val="left"/>
      <w:pPr>
        <w:ind w:left="4680" w:hanging="360"/>
      </w:pPr>
    </w:lvl>
    <w:lvl w:ilvl="2" w:tplc="0415001B" w:tentative="1">
      <w:start w:val="1"/>
      <w:numFmt w:val="lowerRoman"/>
      <w:lvlText w:val="%3."/>
      <w:lvlJc w:val="right"/>
      <w:pPr>
        <w:ind w:left="5400" w:hanging="180"/>
      </w:pPr>
    </w:lvl>
    <w:lvl w:ilvl="3" w:tplc="0415000F" w:tentative="1">
      <w:start w:val="1"/>
      <w:numFmt w:val="decimal"/>
      <w:lvlText w:val="%4."/>
      <w:lvlJc w:val="left"/>
      <w:pPr>
        <w:ind w:left="6120" w:hanging="360"/>
      </w:pPr>
    </w:lvl>
    <w:lvl w:ilvl="4" w:tplc="04150019" w:tentative="1">
      <w:start w:val="1"/>
      <w:numFmt w:val="lowerLetter"/>
      <w:lvlText w:val="%5."/>
      <w:lvlJc w:val="left"/>
      <w:pPr>
        <w:ind w:left="6840" w:hanging="360"/>
      </w:pPr>
    </w:lvl>
    <w:lvl w:ilvl="5" w:tplc="0415001B" w:tentative="1">
      <w:start w:val="1"/>
      <w:numFmt w:val="lowerRoman"/>
      <w:lvlText w:val="%6."/>
      <w:lvlJc w:val="right"/>
      <w:pPr>
        <w:ind w:left="7560" w:hanging="180"/>
      </w:pPr>
    </w:lvl>
    <w:lvl w:ilvl="6" w:tplc="0415000F" w:tentative="1">
      <w:start w:val="1"/>
      <w:numFmt w:val="decimal"/>
      <w:lvlText w:val="%7."/>
      <w:lvlJc w:val="left"/>
      <w:pPr>
        <w:ind w:left="8280" w:hanging="360"/>
      </w:pPr>
    </w:lvl>
    <w:lvl w:ilvl="7" w:tplc="04150019" w:tentative="1">
      <w:start w:val="1"/>
      <w:numFmt w:val="lowerLetter"/>
      <w:lvlText w:val="%8."/>
      <w:lvlJc w:val="left"/>
      <w:pPr>
        <w:ind w:left="9000" w:hanging="360"/>
      </w:pPr>
    </w:lvl>
    <w:lvl w:ilvl="8" w:tplc="0415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5" w15:restartNumberingAfterBreak="0">
    <w:nsid w:val="3E546795"/>
    <w:multiLevelType w:val="multilevel"/>
    <w:tmpl w:val="21B450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FB0E3A"/>
    <w:multiLevelType w:val="multilevel"/>
    <w:tmpl w:val="1A78E74A"/>
    <w:lvl w:ilvl="0">
      <w:start w:val="1"/>
      <w:numFmt w:val="decimal"/>
      <w:pStyle w:val="Nagwek1"/>
      <w:lvlText w:val="%1."/>
      <w:lvlJc w:val="left"/>
      <w:pPr>
        <w:ind w:left="-133" w:hanging="360"/>
      </w:pPr>
      <w:rPr>
        <w:rFonts w:hint="default"/>
      </w:rPr>
    </w:lvl>
    <w:lvl w:ilvl="1">
      <w:start w:val="1"/>
      <w:numFmt w:val="upperLetter"/>
      <w:pStyle w:val="Nagwek2"/>
      <w:lvlText w:val="%2."/>
      <w:lvlJc w:val="left"/>
      <w:pPr>
        <w:ind w:left="227" w:hanging="360"/>
      </w:pPr>
      <w:rPr>
        <w:rFonts w:hint="default"/>
      </w:rPr>
    </w:lvl>
    <w:lvl w:ilvl="2">
      <w:start w:val="1"/>
      <w:numFmt w:val="decimal"/>
      <w:lvlText w:val="(%3)"/>
      <w:lvlJc w:val="right"/>
      <w:pPr>
        <w:ind w:left="587" w:hanging="360"/>
      </w:pPr>
      <w:rPr>
        <w:rFonts w:hint="default"/>
      </w:rPr>
    </w:lvl>
    <w:lvl w:ilvl="3">
      <w:start w:val="1"/>
      <w:numFmt w:val="lowerRoman"/>
      <w:pStyle w:val="Nagwek4"/>
      <w:lvlText w:val="%4."/>
      <w:lvlJc w:val="left"/>
      <w:pPr>
        <w:ind w:left="947" w:hanging="360"/>
      </w:pPr>
      <w:rPr>
        <w:rFonts w:ascii="Roboto Slab" w:hAnsi="Roboto Slab" w:hint="default"/>
        <w:b w:val="0"/>
        <w:i w:val="0"/>
      </w:rPr>
    </w:lvl>
    <w:lvl w:ilvl="4">
      <w:start w:val="1"/>
      <w:numFmt w:val="lowerLetter"/>
      <w:pStyle w:val="Nagwek5"/>
      <w:lvlText w:val="%5."/>
      <w:lvlJc w:val="left"/>
      <w:pPr>
        <w:ind w:left="1307" w:hanging="360"/>
      </w:pPr>
      <w:rPr>
        <w:rFonts w:hint="default"/>
      </w:rPr>
    </w:lvl>
    <w:lvl w:ilvl="5">
      <w:start w:val="1"/>
      <w:numFmt w:val="lowerRoman"/>
      <w:pStyle w:val="Nagwek6"/>
      <w:lvlText w:val="%6."/>
      <w:lvlJc w:val="right"/>
      <w:pPr>
        <w:ind w:left="1667" w:hanging="360"/>
      </w:pPr>
      <w:rPr>
        <w:rFonts w:hint="default"/>
      </w:rPr>
    </w:lvl>
    <w:lvl w:ilvl="6">
      <w:start w:val="1"/>
      <w:numFmt w:val="decimal"/>
      <w:pStyle w:val="Nagwek7"/>
      <w:lvlText w:val="%7."/>
      <w:lvlJc w:val="left"/>
      <w:pPr>
        <w:ind w:left="2027" w:hanging="360"/>
      </w:pPr>
      <w:rPr>
        <w:rFonts w:hint="default"/>
      </w:rPr>
    </w:lvl>
    <w:lvl w:ilvl="7">
      <w:start w:val="1"/>
      <w:numFmt w:val="lowerLetter"/>
      <w:pStyle w:val="Nagwek8"/>
      <w:lvlText w:val="%8."/>
      <w:lvlJc w:val="left"/>
      <w:pPr>
        <w:ind w:left="2387" w:hanging="360"/>
      </w:pPr>
      <w:rPr>
        <w:rFonts w:hint="default"/>
      </w:rPr>
    </w:lvl>
    <w:lvl w:ilvl="8">
      <w:start w:val="1"/>
      <w:numFmt w:val="lowerRoman"/>
      <w:pStyle w:val="Nagwek9"/>
      <w:lvlText w:val="%9."/>
      <w:lvlJc w:val="right"/>
      <w:pPr>
        <w:ind w:left="2747" w:hanging="360"/>
      </w:pPr>
      <w:rPr>
        <w:rFonts w:hint="default"/>
      </w:rPr>
    </w:lvl>
  </w:abstractNum>
  <w:abstractNum w:abstractNumId="7" w15:restartNumberingAfterBreak="0">
    <w:nsid w:val="4E52780A"/>
    <w:multiLevelType w:val="hybridMultilevel"/>
    <w:tmpl w:val="7DF0CF9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416DF"/>
    <w:multiLevelType w:val="multilevel"/>
    <w:tmpl w:val="D6E81B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40" w:hanging="360"/>
      </w:pPr>
      <w:rPr>
        <w:rFonts w:hint="default"/>
      </w:rPr>
    </w:lvl>
  </w:abstractNum>
  <w:abstractNum w:abstractNumId="9" w15:restartNumberingAfterBreak="0">
    <w:nsid w:val="535E77F7"/>
    <w:multiLevelType w:val="multilevel"/>
    <w:tmpl w:val="E9ACF244"/>
    <w:lvl w:ilvl="0">
      <w:start w:val="1"/>
      <w:numFmt w:val="decimal"/>
      <w:lvlText w:val="Ad. 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3906F6E"/>
    <w:multiLevelType w:val="hybridMultilevel"/>
    <w:tmpl w:val="6352B4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423794"/>
    <w:multiLevelType w:val="multilevel"/>
    <w:tmpl w:val="E9ACF244"/>
    <w:lvl w:ilvl="0">
      <w:start w:val="1"/>
      <w:numFmt w:val="decimal"/>
      <w:lvlText w:val="Ad. 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6FB17E6C"/>
    <w:multiLevelType w:val="hybridMultilevel"/>
    <w:tmpl w:val="14BCE2E8"/>
    <w:lvl w:ilvl="0" w:tplc="9780926A">
      <w:start w:val="1"/>
      <w:numFmt w:val="decimal"/>
      <w:lvlText w:val="%1."/>
      <w:lvlJc w:val="left"/>
      <w:pPr>
        <w:ind w:left="720" w:hanging="360"/>
      </w:pPr>
    </w:lvl>
    <w:lvl w:ilvl="1" w:tplc="8228B4AE">
      <w:start w:val="1"/>
      <w:numFmt w:val="lowerLetter"/>
      <w:lvlText w:val="%2."/>
      <w:lvlJc w:val="left"/>
      <w:pPr>
        <w:ind w:left="1440" w:hanging="360"/>
      </w:pPr>
    </w:lvl>
    <w:lvl w:ilvl="2" w:tplc="E606355E">
      <w:start w:val="1"/>
      <w:numFmt w:val="lowerRoman"/>
      <w:lvlText w:val="%3."/>
      <w:lvlJc w:val="right"/>
      <w:pPr>
        <w:ind w:left="2160" w:hanging="180"/>
      </w:pPr>
    </w:lvl>
    <w:lvl w:ilvl="3" w:tplc="CF245360">
      <w:start w:val="1"/>
      <w:numFmt w:val="decimal"/>
      <w:lvlText w:val="%4."/>
      <w:lvlJc w:val="left"/>
      <w:pPr>
        <w:ind w:left="2880" w:hanging="360"/>
      </w:pPr>
    </w:lvl>
    <w:lvl w:ilvl="4" w:tplc="EBDAC70E">
      <w:start w:val="1"/>
      <w:numFmt w:val="lowerLetter"/>
      <w:lvlText w:val="%5."/>
      <w:lvlJc w:val="left"/>
      <w:pPr>
        <w:ind w:left="3600" w:hanging="360"/>
      </w:pPr>
    </w:lvl>
    <w:lvl w:ilvl="5" w:tplc="F1C487E8">
      <w:start w:val="1"/>
      <w:numFmt w:val="lowerRoman"/>
      <w:lvlText w:val="%6."/>
      <w:lvlJc w:val="right"/>
      <w:pPr>
        <w:ind w:left="4320" w:hanging="180"/>
      </w:pPr>
    </w:lvl>
    <w:lvl w:ilvl="6" w:tplc="724C3AE4">
      <w:start w:val="1"/>
      <w:numFmt w:val="decimal"/>
      <w:lvlText w:val="%7."/>
      <w:lvlJc w:val="left"/>
      <w:pPr>
        <w:ind w:left="5040" w:hanging="360"/>
      </w:pPr>
    </w:lvl>
    <w:lvl w:ilvl="7" w:tplc="87B48C3C">
      <w:start w:val="1"/>
      <w:numFmt w:val="lowerLetter"/>
      <w:lvlText w:val="%8."/>
      <w:lvlJc w:val="left"/>
      <w:pPr>
        <w:ind w:left="5760" w:hanging="360"/>
      </w:pPr>
    </w:lvl>
    <w:lvl w:ilvl="8" w:tplc="6478D22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4064B2"/>
    <w:multiLevelType w:val="multilevel"/>
    <w:tmpl w:val="D7A0C54C"/>
    <w:lvl w:ilvl="0">
      <w:start w:val="1"/>
      <w:numFmt w:val="decimal"/>
      <w:lvlText w:val="%1."/>
      <w:lvlJc w:val="left"/>
      <w:pPr>
        <w:ind w:left="-133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227" w:hanging="360"/>
      </w:pPr>
      <w:rPr>
        <w:rFonts w:hint="default"/>
      </w:rPr>
    </w:lvl>
    <w:lvl w:ilvl="2">
      <w:start w:val="1"/>
      <w:numFmt w:val="decimal"/>
      <w:lvlText w:val="(%3)"/>
      <w:lvlJc w:val="right"/>
      <w:pPr>
        <w:ind w:left="587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9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3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66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02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38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2747" w:hanging="360"/>
      </w:pPr>
      <w:rPr>
        <w:rFonts w:hint="default"/>
      </w:rPr>
    </w:lvl>
  </w:abstractNum>
  <w:num w:numId="1" w16cid:durableId="1323924249">
    <w:abstractNumId w:val="6"/>
  </w:num>
  <w:num w:numId="2" w16cid:durableId="1277174889">
    <w:abstractNumId w:val="8"/>
  </w:num>
  <w:num w:numId="3" w16cid:durableId="1575121087">
    <w:abstractNumId w:val="13"/>
  </w:num>
  <w:num w:numId="4" w16cid:durableId="547569766">
    <w:abstractNumId w:val="10"/>
  </w:num>
  <w:num w:numId="5" w16cid:durableId="1539588305">
    <w:abstractNumId w:val="9"/>
  </w:num>
  <w:num w:numId="6" w16cid:durableId="447965895">
    <w:abstractNumId w:val="2"/>
  </w:num>
  <w:num w:numId="7" w16cid:durableId="864051548">
    <w:abstractNumId w:val="11"/>
  </w:num>
  <w:num w:numId="8" w16cid:durableId="1445537334">
    <w:abstractNumId w:val="0"/>
  </w:num>
  <w:num w:numId="9" w16cid:durableId="1809546766">
    <w:abstractNumId w:val="4"/>
  </w:num>
  <w:num w:numId="10" w16cid:durableId="2055347369">
    <w:abstractNumId w:val="7"/>
  </w:num>
  <w:num w:numId="11" w16cid:durableId="1371997594">
    <w:abstractNumId w:val="12"/>
  </w:num>
  <w:num w:numId="12" w16cid:durableId="715010874">
    <w:abstractNumId w:val="1"/>
  </w:num>
  <w:num w:numId="13" w16cid:durableId="1068192319">
    <w:abstractNumId w:val="5"/>
    <w:lvlOverride w:ilvl="0">
      <w:lvl w:ilvl="0">
        <w:numFmt w:val="decimal"/>
        <w:lvlText w:val="%1."/>
        <w:lvlJc w:val="left"/>
      </w:lvl>
    </w:lvlOverride>
  </w:num>
  <w:num w:numId="14" w16cid:durableId="513304333">
    <w:abstractNumId w:val="5"/>
    <w:lvlOverride w:ilvl="0">
      <w:lvl w:ilvl="0">
        <w:numFmt w:val="decimal"/>
        <w:lvlText w:val="%1."/>
        <w:lvlJc w:val="left"/>
      </w:lvl>
    </w:lvlOverride>
  </w:num>
  <w:num w:numId="15" w16cid:durableId="247541974">
    <w:abstractNumId w:val="5"/>
    <w:lvlOverride w:ilvl="0">
      <w:lvl w:ilvl="0">
        <w:numFmt w:val="decimal"/>
        <w:lvlText w:val="%1."/>
        <w:lvlJc w:val="left"/>
      </w:lvl>
    </w:lvlOverride>
  </w:num>
  <w:num w:numId="16" w16cid:durableId="374233386">
    <w:abstractNumId w:val="5"/>
    <w:lvlOverride w:ilvl="0">
      <w:lvl w:ilvl="0">
        <w:numFmt w:val="decimal"/>
        <w:lvlText w:val="%1."/>
        <w:lvlJc w:val="left"/>
      </w:lvl>
    </w:lvlOverride>
  </w:num>
  <w:num w:numId="17" w16cid:durableId="1826772590">
    <w:abstractNumId w:val="5"/>
    <w:lvlOverride w:ilvl="0">
      <w:lvl w:ilvl="0">
        <w:numFmt w:val="decimal"/>
        <w:lvlText w:val="%1."/>
        <w:lvlJc w:val="left"/>
      </w:lvl>
    </w:lvlOverride>
  </w:num>
  <w:num w:numId="18" w16cid:durableId="36440484">
    <w:abstractNumId w:val="3"/>
  </w:num>
  <w:num w:numId="19" w16cid:durableId="1886481788">
    <w:abstractNumId w:val="3"/>
    <w:lvlOverride w:ilvl="1">
      <w:lvl w:ilvl="1">
        <w:numFmt w:val="lowerLetter"/>
        <w:lvlText w:val="%2."/>
        <w:lvlJc w:val="left"/>
      </w:lvl>
    </w:lvlOverride>
  </w:num>
  <w:num w:numId="20" w16cid:durableId="1838838394">
    <w:abstractNumId w:val="3"/>
    <w:lvlOverride w:ilvl="1">
      <w:lvl w:ilvl="1">
        <w:numFmt w:val="lowerLetter"/>
        <w:lvlText w:val="%2."/>
        <w:lvlJc w:val="left"/>
      </w:lvl>
    </w:lvlOverride>
  </w:num>
  <w:num w:numId="21" w16cid:durableId="1965185441">
    <w:abstractNumId w:val="3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A69"/>
    <w:rsid w:val="000047DD"/>
    <w:rsid w:val="000052C4"/>
    <w:rsid w:val="00011692"/>
    <w:rsid w:val="000116A2"/>
    <w:rsid w:val="000131D7"/>
    <w:rsid w:val="00016D03"/>
    <w:rsid w:val="00021A12"/>
    <w:rsid w:val="000229F1"/>
    <w:rsid w:val="00033013"/>
    <w:rsid w:val="00052B43"/>
    <w:rsid w:val="000556BA"/>
    <w:rsid w:val="00055C46"/>
    <w:rsid w:val="00084721"/>
    <w:rsid w:val="0009013A"/>
    <w:rsid w:val="000953AD"/>
    <w:rsid w:val="000A1A6A"/>
    <w:rsid w:val="000A563A"/>
    <w:rsid w:val="000B0761"/>
    <w:rsid w:val="000B75CD"/>
    <w:rsid w:val="000C09C8"/>
    <w:rsid w:val="000C3F58"/>
    <w:rsid w:val="000C6D8B"/>
    <w:rsid w:val="000C7319"/>
    <w:rsid w:val="000D2769"/>
    <w:rsid w:val="000D6013"/>
    <w:rsid w:val="000E43D3"/>
    <w:rsid w:val="000F27F9"/>
    <w:rsid w:val="000F6414"/>
    <w:rsid w:val="0010363D"/>
    <w:rsid w:val="00105C14"/>
    <w:rsid w:val="00110685"/>
    <w:rsid w:val="0011607D"/>
    <w:rsid w:val="00122EAF"/>
    <w:rsid w:val="00127FD1"/>
    <w:rsid w:val="0013763A"/>
    <w:rsid w:val="00140DF9"/>
    <w:rsid w:val="00142066"/>
    <w:rsid w:val="001457A0"/>
    <w:rsid w:val="00152AD4"/>
    <w:rsid w:val="00153896"/>
    <w:rsid w:val="001600DF"/>
    <w:rsid w:val="00162BC8"/>
    <w:rsid w:val="00164E2A"/>
    <w:rsid w:val="00172A9B"/>
    <w:rsid w:val="00177148"/>
    <w:rsid w:val="00177B2F"/>
    <w:rsid w:val="0018653C"/>
    <w:rsid w:val="00191B26"/>
    <w:rsid w:val="001A1C50"/>
    <w:rsid w:val="001A67EB"/>
    <w:rsid w:val="001A6DAC"/>
    <w:rsid w:val="001A6EE6"/>
    <w:rsid w:val="001A741C"/>
    <w:rsid w:val="001B4561"/>
    <w:rsid w:val="001B512A"/>
    <w:rsid w:val="001C0B10"/>
    <w:rsid w:val="001C1951"/>
    <w:rsid w:val="001D11A5"/>
    <w:rsid w:val="001D306C"/>
    <w:rsid w:val="001D78BC"/>
    <w:rsid w:val="001E2574"/>
    <w:rsid w:val="001E78BA"/>
    <w:rsid w:val="001F2168"/>
    <w:rsid w:val="00200702"/>
    <w:rsid w:val="00205F0C"/>
    <w:rsid w:val="0020600F"/>
    <w:rsid w:val="00213669"/>
    <w:rsid w:val="00214AD6"/>
    <w:rsid w:val="0021528E"/>
    <w:rsid w:val="00215CD0"/>
    <w:rsid w:val="00224723"/>
    <w:rsid w:val="00230567"/>
    <w:rsid w:val="00236EEC"/>
    <w:rsid w:val="0023733B"/>
    <w:rsid w:val="002439AB"/>
    <w:rsid w:val="00246BBA"/>
    <w:rsid w:val="00251EA9"/>
    <w:rsid w:val="00252DA0"/>
    <w:rsid w:val="00256964"/>
    <w:rsid w:val="00257956"/>
    <w:rsid w:val="0027416E"/>
    <w:rsid w:val="002741BD"/>
    <w:rsid w:val="00277DA1"/>
    <w:rsid w:val="00285405"/>
    <w:rsid w:val="002B0191"/>
    <w:rsid w:val="002C01BD"/>
    <w:rsid w:val="002C0977"/>
    <w:rsid w:val="002C3817"/>
    <w:rsid w:val="002C5985"/>
    <w:rsid w:val="002D15CA"/>
    <w:rsid w:val="002D6959"/>
    <w:rsid w:val="002E2AC3"/>
    <w:rsid w:val="002E4BC1"/>
    <w:rsid w:val="002E6763"/>
    <w:rsid w:val="00303288"/>
    <w:rsid w:val="00307C35"/>
    <w:rsid w:val="003159D2"/>
    <w:rsid w:val="0031615E"/>
    <w:rsid w:val="00334E82"/>
    <w:rsid w:val="00335335"/>
    <w:rsid w:val="00351B49"/>
    <w:rsid w:val="00354CE1"/>
    <w:rsid w:val="00355CFA"/>
    <w:rsid w:val="00356457"/>
    <w:rsid w:val="00356F83"/>
    <w:rsid w:val="003572E2"/>
    <w:rsid w:val="003610B8"/>
    <w:rsid w:val="003626DD"/>
    <w:rsid w:val="00365A9E"/>
    <w:rsid w:val="0036737D"/>
    <w:rsid w:val="003705BD"/>
    <w:rsid w:val="0037637E"/>
    <w:rsid w:val="003936CE"/>
    <w:rsid w:val="003952E8"/>
    <w:rsid w:val="003A677C"/>
    <w:rsid w:val="003B0EC7"/>
    <w:rsid w:val="003B6DE8"/>
    <w:rsid w:val="003C473B"/>
    <w:rsid w:val="003D3EE1"/>
    <w:rsid w:val="003E0D90"/>
    <w:rsid w:val="003E5356"/>
    <w:rsid w:val="003F13E5"/>
    <w:rsid w:val="00407D71"/>
    <w:rsid w:val="004100CB"/>
    <w:rsid w:val="00412ADA"/>
    <w:rsid w:val="00420D6A"/>
    <w:rsid w:val="00426FC4"/>
    <w:rsid w:val="004315EF"/>
    <w:rsid w:val="00444EF6"/>
    <w:rsid w:val="004464DF"/>
    <w:rsid w:val="0045094A"/>
    <w:rsid w:val="00457CF1"/>
    <w:rsid w:val="00461EC1"/>
    <w:rsid w:val="00473A22"/>
    <w:rsid w:val="00482149"/>
    <w:rsid w:val="00487763"/>
    <w:rsid w:val="00495CE1"/>
    <w:rsid w:val="004A2EAA"/>
    <w:rsid w:val="004A5A0E"/>
    <w:rsid w:val="004B0A6F"/>
    <w:rsid w:val="004B4CFA"/>
    <w:rsid w:val="004C652F"/>
    <w:rsid w:val="004D126B"/>
    <w:rsid w:val="004D4BB3"/>
    <w:rsid w:val="004E2027"/>
    <w:rsid w:val="004E38C5"/>
    <w:rsid w:val="004E7CA9"/>
    <w:rsid w:val="004F47D5"/>
    <w:rsid w:val="00502FA8"/>
    <w:rsid w:val="005062D4"/>
    <w:rsid w:val="00506390"/>
    <w:rsid w:val="00511246"/>
    <w:rsid w:val="0052203A"/>
    <w:rsid w:val="00526949"/>
    <w:rsid w:val="0053363A"/>
    <w:rsid w:val="00533A94"/>
    <w:rsid w:val="0054194E"/>
    <w:rsid w:val="00543811"/>
    <w:rsid w:val="00543E5A"/>
    <w:rsid w:val="005448F0"/>
    <w:rsid w:val="0054501B"/>
    <w:rsid w:val="00551955"/>
    <w:rsid w:val="005602DA"/>
    <w:rsid w:val="0056700F"/>
    <w:rsid w:val="00582DB1"/>
    <w:rsid w:val="00590B8F"/>
    <w:rsid w:val="00593AA2"/>
    <w:rsid w:val="0059542C"/>
    <w:rsid w:val="005A7DD7"/>
    <w:rsid w:val="005B1DFD"/>
    <w:rsid w:val="005B7A51"/>
    <w:rsid w:val="005C35AE"/>
    <w:rsid w:val="005D3D6B"/>
    <w:rsid w:val="005E7061"/>
    <w:rsid w:val="005F6EBC"/>
    <w:rsid w:val="00613DCC"/>
    <w:rsid w:val="0062511B"/>
    <w:rsid w:val="006259E1"/>
    <w:rsid w:val="00626E8E"/>
    <w:rsid w:val="0063034E"/>
    <w:rsid w:val="00637A12"/>
    <w:rsid w:val="00646D67"/>
    <w:rsid w:val="00652E7C"/>
    <w:rsid w:val="006564B4"/>
    <w:rsid w:val="00657E15"/>
    <w:rsid w:val="00661009"/>
    <w:rsid w:val="00662DE6"/>
    <w:rsid w:val="00665889"/>
    <w:rsid w:val="00665930"/>
    <w:rsid w:val="006740CA"/>
    <w:rsid w:val="0067593A"/>
    <w:rsid w:val="00686357"/>
    <w:rsid w:val="00690F09"/>
    <w:rsid w:val="00694ADD"/>
    <w:rsid w:val="0069535E"/>
    <w:rsid w:val="006A0D69"/>
    <w:rsid w:val="006A36D1"/>
    <w:rsid w:val="006A618B"/>
    <w:rsid w:val="006B116C"/>
    <w:rsid w:val="006B12AB"/>
    <w:rsid w:val="006C0A69"/>
    <w:rsid w:val="006C1D43"/>
    <w:rsid w:val="006D4AAA"/>
    <w:rsid w:val="006F28F2"/>
    <w:rsid w:val="007035D1"/>
    <w:rsid w:val="00716D28"/>
    <w:rsid w:val="00720B7B"/>
    <w:rsid w:val="00722108"/>
    <w:rsid w:val="00727C5F"/>
    <w:rsid w:val="00742252"/>
    <w:rsid w:val="00744F04"/>
    <w:rsid w:val="007512EE"/>
    <w:rsid w:val="00751561"/>
    <w:rsid w:val="0075303C"/>
    <w:rsid w:val="00756B3F"/>
    <w:rsid w:val="0076095F"/>
    <w:rsid w:val="00767A3B"/>
    <w:rsid w:val="00777D93"/>
    <w:rsid w:val="007825B8"/>
    <w:rsid w:val="007B7F00"/>
    <w:rsid w:val="007C7C75"/>
    <w:rsid w:val="007E067D"/>
    <w:rsid w:val="007E123F"/>
    <w:rsid w:val="007E350C"/>
    <w:rsid w:val="007E7019"/>
    <w:rsid w:val="007F1BCE"/>
    <w:rsid w:val="007F2757"/>
    <w:rsid w:val="007F7C7F"/>
    <w:rsid w:val="00800DBD"/>
    <w:rsid w:val="00802CEF"/>
    <w:rsid w:val="0080345B"/>
    <w:rsid w:val="00803A22"/>
    <w:rsid w:val="0081449D"/>
    <w:rsid w:val="008377E8"/>
    <w:rsid w:val="00842ED3"/>
    <w:rsid w:val="008452A9"/>
    <w:rsid w:val="00854322"/>
    <w:rsid w:val="00855E28"/>
    <w:rsid w:val="00856C50"/>
    <w:rsid w:val="008570AD"/>
    <w:rsid w:val="00861D9E"/>
    <w:rsid w:val="00875FF3"/>
    <w:rsid w:val="008806FA"/>
    <w:rsid w:val="0088389B"/>
    <w:rsid w:val="008902B2"/>
    <w:rsid w:val="00895145"/>
    <w:rsid w:val="00897B71"/>
    <w:rsid w:val="008B1A7D"/>
    <w:rsid w:val="008B7360"/>
    <w:rsid w:val="008C0121"/>
    <w:rsid w:val="008C71CF"/>
    <w:rsid w:val="008D0588"/>
    <w:rsid w:val="008E2D71"/>
    <w:rsid w:val="008F1DEC"/>
    <w:rsid w:val="008F2AD8"/>
    <w:rsid w:val="008F5BE4"/>
    <w:rsid w:val="00903A06"/>
    <w:rsid w:val="00905F0B"/>
    <w:rsid w:val="00921045"/>
    <w:rsid w:val="00921D60"/>
    <w:rsid w:val="00931CEF"/>
    <w:rsid w:val="0093294F"/>
    <w:rsid w:val="00947AC1"/>
    <w:rsid w:val="00950676"/>
    <w:rsid w:val="00951454"/>
    <w:rsid w:val="00953DE3"/>
    <w:rsid w:val="00953F47"/>
    <w:rsid w:val="00970884"/>
    <w:rsid w:val="00970B58"/>
    <w:rsid w:val="0097254A"/>
    <w:rsid w:val="00974877"/>
    <w:rsid w:val="009753B2"/>
    <w:rsid w:val="00975BFF"/>
    <w:rsid w:val="00994159"/>
    <w:rsid w:val="009A1DD5"/>
    <w:rsid w:val="009A3DF9"/>
    <w:rsid w:val="009A72C3"/>
    <w:rsid w:val="009B0C45"/>
    <w:rsid w:val="009B0D5C"/>
    <w:rsid w:val="009B64A4"/>
    <w:rsid w:val="009D02F3"/>
    <w:rsid w:val="009D48EA"/>
    <w:rsid w:val="009D4B7C"/>
    <w:rsid w:val="009F2BCA"/>
    <w:rsid w:val="009F3375"/>
    <w:rsid w:val="009F6C0E"/>
    <w:rsid w:val="009F6FC8"/>
    <w:rsid w:val="00A03D4E"/>
    <w:rsid w:val="00A056CF"/>
    <w:rsid w:val="00A0688E"/>
    <w:rsid w:val="00A15732"/>
    <w:rsid w:val="00A2041C"/>
    <w:rsid w:val="00A20479"/>
    <w:rsid w:val="00A248E2"/>
    <w:rsid w:val="00A433FE"/>
    <w:rsid w:val="00A44517"/>
    <w:rsid w:val="00A45A7D"/>
    <w:rsid w:val="00A70612"/>
    <w:rsid w:val="00A85A1E"/>
    <w:rsid w:val="00A867B5"/>
    <w:rsid w:val="00A95A91"/>
    <w:rsid w:val="00AA0FBE"/>
    <w:rsid w:val="00AA7364"/>
    <w:rsid w:val="00AB1B53"/>
    <w:rsid w:val="00AB6AAD"/>
    <w:rsid w:val="00AB7B63"/>
    <w:rsid w:val="00AE138D"/>
    <w:rsid w:val="00AE2AD9"/>
    <w:rsid w:val="00AE484C"/>
    <w:rsid w:val="00AE61B5"/>
    <w:rsid w:val="00AF01CC"/>
    <w:rsid w:val="00AF42D4"/>
    <w:rsid w:val="00B03070"/>
    <w:rsid w:val="00B03688"/>
    <w:rsid w:val="00B07089"/>
    <w:rsid w:val="00B14634"/>
    <w:rsid w:val="00B175E1"/>
    <w:rsid w:val="00B31048"/>
    <w:rsid w:val="00B4673B"/>
    <w:rsid w:val="00B511EF"/>
    <w:rsid w:val="00B6583F"/>
    <w:rsid w:val="00B67E06"/>
    <w:rsid w:val="00B72362"/>
    <w:rsid w:val="00B84D51"/>
    <w:rsid w:val="00B92A77"/>
    <w:rsid w:val="00B947F8"/>
    <w:rsid w:val="00BB2C23"/>
    <w:rsid w:val="00BB4D70"/>
    <w:rsid w:val="00BC234F"/>
    <w:rsid w:val="00BC2E0D"/>
    <w:rsid w:val="00BC6FBB"/>
    <w:rsid w:val="00BD03AC"/>
    <w:rsid w:val="00BD3F72"/>
    <w:rsid w:val="00BD53B9"/>
    <w:rsid w:val="00BD5AE2"/>
    <w:rsid w:val="00BE4353"/>
    <w:rsid w:val="00BE5AD3"/>
    <w:rsid w:val="00BE5F03"/>
    <w:rsid w:val="00BF1EC6"/>
    <w:rsid w:val="00BF3FD7"/>
    <w:rsid w:val="00BF42A1"/>
    <w:rsid w:val="00BF5835"/>
    <w:rsid w:val="00C041B8"/>
    <w:rsid w:val="00C12931"/>
    <w:rsid w:val="00C23C62"/>
    <w:rsid w:val="00C26316"/>
    <w:rsid w:val="00C315A0"/>
    <w:rsid w:val="00C323DF"/>
    <w:rsid w:val="00C4310A"/>
    <w:rsid w:val="00C54DFB"/>
    <w:rsid w:val="00C620EA"/>
    <w:rsid w:val="00C6467B"/>
    <w:rsid w:val="00C72255"/>
    <w:rsid w:val="00C84541"/>
    <w:rsid w:val="00C93C21"/>
    <w:rsid w:val="00C97648"/>
    <w:rsid w:val="00CA6255"/>
    <w:rsid w:val="00CA653B"/>
    <w:rsid w:val="00CB1C46"/>
    <w:rsid w:val="00CC5AEC"/>
    <w:rsid w:val="00CD0D30"/>
    <w:rsid w:val="00CD2D6C"/>
    <w:rsid w:val="00CD4375"/>
    <w:rsid w:val="00CD47C7"/>
    <w:rsid w:val="00CE24AA"/>
    <w:rsid w:val="00CE6205"/>
    <w:rsid w:val="00CE7C32"/>
    <w:rsid w:val="00CF3D11"/>
    <w:rsid w:val="00D02368"/>
    <w:rsid w:val="00D0419E"/>
    <w:rsid w:val="00D07F3D"/>
    <w:rsid w:val="00D153B8"/>
    <w:rsid w:val="00D166FE"/>
    <w:rsid w:val="00D266ED"/>
    <w:rsid w:val="00D26B7D"/>
    <w:rsid w:val="00D32D78"/>
    <w:rsid w:val="00D345FF"/>
    <w:rsid w:val="00D35E8C"/>
    <w:rsid w:val="00D404BC"/>
    <w:rsid w:val="00D42786"/>
    <w:rsid w:val="00D43C9F"/>
    <w:rsid w:val="00D47F2C"/>
    <w:rsid w:val="00D507E3"/>
    <w:rsid w:val="00D601A9"/>
    <w:rsid w:val="00D716C3"/>
    <w:rsid w:val="00D74A43"/>
    <w:rsid w:val="00D74A4C"/>
    <w:rsid w:val="00D77173"/>
    <w:rsid w:val="00D834D9"/>
    <w:rsid w:val="00D84367"/>
    <w:rsid w:val="00D84D28"/>
    <w:rsid w:val="00DA04E3"/>
    <w:rsid w:val="00DA218B"/>
    <w:rsid w:val="00DA6F04"/>
    <w:rsid w:val="00DA755B"/>
    <w:rsid w:val="00DB13E4"/>
    <w:rsid w:val="00DB2094"/>
    <w:rsid w:val="00DD0553"/>
    <w:rsid w:val="00DD488F"/>
    <w:rsid w:val="00DE4110"/>
    <w:rsid w:val="00DE4E42"/>
    <w:rsid w:val="00DE7127"/>
    <w:rsid w:val="00DE7CFB"/>
    <w:rsid w:val="00DF1053"/>
    <w:rsid w:val="00E07981"/>
    <w:rsid w:val="00E11649"/>
    <w:rsid w:val="00E401A9"/>
    <w:rsid w:val="00E421D8"/>
    <w:rsid w:val="00E45B41"/>
    <w:rsid w:val="00E51893"/>
    <w:rsid w:val="00E52B2F"/>
    <w:rsid w:val="00E56739"/>
    <w:rsid w:val="00E61D5C"/>
    <w:rsid w:val="00E64174"/>
    <w:rsid w:val="00E85572"/>
    <w:rsid w:val="00EA19D6"/>
    <w:rsid w:val="00EA2209"/>
    <w:rsid w:val="00EB6159"/>
    <w:rsid w:val="00ED355C"/>
    <w:rsid w:val="00EE56F0"/>
    <w:rsid w:val="00EE7BA2"/>
    <w:rsid w:val="00EF2236"/>
    <w:rsid w:val="00EF7AC9"/>
    <w:rsid w:val="00F02484"/>
    <w:rsid w:val="00F02DF9"/>
    <w:rsid w:val="00F07922"/>
    <w:rsid w:val="00F1135E"/>
    <w:rsid w:val="00F13D1F"/>
    <w:rsid w:val="00F147B0"/>
    <w:rsid w:val="00F16278"/>
    <w:rsid w:val="00F2104F"/>
    <w:rsid w:val="00F21A95"/>
    <w:rsid w:val="00F251D7"/>
    <w:rsid w:val="00F270ED"/>
    <w:rsid w:val="00F35CB5"/>
    <w:rsid w:val="00F414A8"/>
    <w:rsid w:val="00F4557F"/>
    <w:rsid w:val="00F7060F"/>
    <w:rsid w:val="00F853CE"/>
    <w:rsid w:val="00F935CC"/>
    <w:rsid w:val="00F95DE1"/>
    <w:rsid w:val="00F96132"/>
    <w:rsid w:val="00FA0D29"/>
    <w:rsid w:val="00FA117B"/>
    <w:rsid w:val="00FA2EC6"/>
    <w:rsid w:val="00FB7912"/>
    <w:rsid w:val="00FC32F8"/>
    <w:rsid w:val="00FD4051"/>
    <w:rsid w:val="00FD4C47"/>
    <w:rsid w:val="00FD63BC"/>
    <w:rsid w:val="00FD66E2"/>
    <w:rsid w:val="00FE01F6"/>
    <w:rsid w:val="00FE533D"/>
    <w:rsid w:val="01E5BAA3"/>
    <w:rsid w:val="0229709F"/>
    <w:rsid w:val="02629274"/>
    <w:rsid w:val="0507F426"/>
    <w:rsid w:val="0762CF43"/>
    <w:rsid w:val="07A19F14"/>
    <w:rsid w:val="09ACDD6E"/>
    <w:rsid w:val="0A655327"/>
    <w:rsid w:val="0AEE1215"/>
    <w:rsid w:val="0BC2858D"/>
    <w:rsid w:val="0C4C0EC4"/>
    <w:rsid w:val="0D195EFF"/>
    <w:rsid w:val="0DE24F7F"/>
    <w:rsid w:val="0E879A66"/>
    <w:rsid w:val="0F3FE787"/>
    <w:rsid w:val="0F652A54"/>
    <w:rsid w:val="11575F4C"/>
    <w:rsid w:val="1160073B"/>
    <w:rsid w:val="1204FC60"/>
    <w:rsid w:val="1296D6C9"/>
    <w:rsid w:val="12EBD282"/>
    <w:rsid w:val="130A91A2"/>
    <w:rsid w:val="135635D6"/>
    <w:rsid w:val="13B70103"/>
    <w:rsid w:val="14482135"/>
    <w:rsid w:val="144A091F"/>
    <w:rsid w:val="15194905"/>
    <w:rsid w:val="16E731BF"/>
    <w:rsid w:val="17CCEE9E"/>
    <w:rsid w:val="1951FFA8"/>
    <w:rsid w:val="196D8F82"/>
    <w:rsid w:val="1C43E02D"/>
    <w:rsid w:val="1ED340B0"/>
    <w:rsid w:val="1FA7B428"/>
    <w:rsid w:val="1FD44D03"/>
    <w:rsid w:val="2095B59F"/>
    <w:rsid w:val="219F45F5"/>
    <w:rsid w:val="22C3F7E1"/>
    <w:rsid w:val="23A7ADF2"/>
    <w:rsid w:val="2437F4C4"/>
    <w:rsid w:val="251DA872"/>
    <w:rsid w:val="25B8543A"/>
    <w:rsid w:val="261F7AAA"/>
    <w:rsid w:val="26273464"/>
    <w:rsid w:val="271392BF"/>
    <w:rsid w:val="29310E56"/>
    <w:rsid w:val="2C863730"/>
    <w:rsid w:val="2CD21E8B"/>
    <w:rsid w:val="2D10EF57"/>
    <w:rsid w:val="2EF0EC5E"/>
    <w:rsid w:val="2EFFCA50"/>
    <w:rsid w:val="31630AEE"/>
    <w:rsid w:val="333AB396"/>
    <w:rsid w:val="336F8C81"/>
    <w:rsid w:val="33858DB0"/>
    <w:rsid w:val="34A97553"/>
    <w:rsid w:val="36236683"/>
    <w:rsid w:val="37DC4666"/>
    <w:rsid w:val="3A315ABF"/>
    <w:rsid w:val="3AA62AEE"/>
    <w:rsid w:val="3B2BF484"/>
    <w:rsid w:val="3B9F17E5"/>
    <w:rsid w:val="3DBE8306"/>
    <w:rsid w:val="3EB69FDE"/>
    <w:rsid w:val="40CEAF1B"/>
    <w:rsid w:val="4139E5F1"/>
    <w:rsid w:val="419B68D9"/>
    <w:rsid w:val="44061E07"/>
    <w:rsid w:val="4501360D"/>
    <w:rsid w:val="45F929E8"/>
    <w:rsid w:val="46F9C3F9"/>
    <w:rsid w:val="47BC6522"/>
    <w:rsid w:val="49B3F6EF"/>
    <w:rsid w:val="4A0A28B5"/>
    <w:rsid w:val="4A2AE4A1"/>
    <w:rsid w:val="4B69EBCC"/>
    <w:rsid w:val="4CA96349"/>
    <w:rsid w:val="4D8F6109"/>
    <w:rsid w:val="501D4426"/>
    <w:rsid w:val="544EC9DC"/>
    <w:rsid w:val="5559F928"/>
    <w:rsid w:val="57CC62C9"/>
    <w:rsid w:val="58CA030D"/>
    <w:rsid w:val="59E246F7"/>
    <w:rsid w:val="5A816AC0"/>
    <w:rsid w:val="5AB880D7"/>
    <w:rsid w:val="5AD70609"/>
    <w:rsid w:val="5B114CEB"/>
    <w:rsid w:val="5B93B2E5"/>
    <w:rsid w:val="5BE85114"/>
    <w:rsid w:val="5C284F7A"/>
    <w:rsid w:val="5CA41A2F"/>
    <w:rsid w:val="5CB34FB9"/>
    <w:rsid w:val="5DED5F12"/>
    <w:rsid w:val="5E7E0A8B"/>
    <w:rsid w:val="5F0EE8D5"/>
    <w:rsid w:val="5F68E4D4"/>
    <w:rsid w:val="5FFCFF01"/>
    <w:rsid w:val="60E98A02"/>
    <w:rsid w:val="63BB50C3"/>
    <w:rsid w:val="64C9CFAA"/>
    <w:rsid w:val="651BAB52"/>
    <w:rsid w:val="65515FA8"/>
    <w:rsid w:val="65572124"/>
    <w:rsid w:val="68ED45D9"/>
    <w:rsid w:val="69AFA6A1"/>
    <w:rsid w:val="6A077A89"/>
    <w:rsid w:val="6A805F66"/>
    <w:rsid w:val="6AF97714"/>
    <w:rsid w:val="6B66C732"/>
    <w:rsid w:val="6D5C3EBC"/>
    <w:rsid w:val="6DFAFB5E"/>
    <w:rsid w:val="6F05BE1F"/>
    <w:rsid w:val="70ACA334"/>
    <w:rsid w:val="70E0C3F3"/>
    <w:rsid w:val="70ED75DB"/>
    <w:rsid w:val="71951EA2"/>
    <w:rsid w:val="73744114"/>
    <w:rsid w:val="7432108D"/>
    <w:rsid w:val="7619C1C0"/>
    <w:rsid w:val="76AC57C4"/>
    <w:rsid w:val="779AEA14"/>
    <w:rsid w:val="7818137A"/>
    <w:rsid w:val="799779B3"/>
    <w:rsid w:val="7B1F74EF"/>
    <w:rsid w:val="7BADF559"/>
    <w:rsid w:val="7BDFE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6A583"/>
  <w15:chartTrackingRefBased/>
  <w15:docId w15:val="{67AD36EF-446A-4B93-AC1F-3295CED4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pl-PL" w:eastAsia="ja-JP" w:bidi="pl-PL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377E8"/>
    <w:pPr>
      <w:spacing w:after="0" w:line="240" w:lineRule="auto"/>
      <w:ind w:left="0"/>
    </w:pPr>
    <w:rPr>
      <w:rFonts w:ascii="Times New Roman" w:eastAsia="Times New Roman" w:hAnsi="Times New Roman" w:cs="Times New Roman"/>
      <w:color w:val="auto"/>
      <w:sz w:val="24"/>
      <w:szCs w:val="24"/>
      <w:lang w:eastAsia="pl-PL" w:bidi="ar-SA"/>
    </w:rPr>
  </w:style>
  <w:style w:type="paragraph" w:styleId="Nagwek1">
    <w:name w:val="heading 1"/>
    <w:basedOn w:val="Normalny"/>
    <w:link w:val="Nagwek1Znak"/>
    <w:uiPriority w:val="9"/>
    <w:qFormat/>
    <w:rsid w:val="00D43C9F"/>
    <w:pPr>
      <w:numPr>
        <w:numId w:val="1"/>
      </w:numPr>
      <w:spacing w:before="600" w:after="60" w:line="288" w:lineRule="auto"/>
      <w:ind w:left="17" w:hanging="357"/>
      <w:jc w:val="both"/>
      <w:outlineLvl w:val="0"/>
    </w:pPr>
    <w:rPr>
      <w:rFonts w:ascii="PT Sans" w:eastAsiaTheme="minorHAnsi" w:hAnsi="PT Sans" w:cstheme="minorBidi"/>
      <w:caps/>
      <w:color w:val="274263" w:themeColor="accent4" w:themeShade="80"/>
      <w:spacing w:val="14"/>
      <w:sz w:val="26"/>
      <w:szCs w:val="26"/>
      <w:lang w:eastAsia="ja-JP" w:bidi="pl-PL"/>
    </w:rPr>
  </w:style>
  <w:style w:type="paragraph" w:styleId="Nagwek2">
    <w:name w:val="heading 2"/>
    <w:basedOn w:val="Normalny"/>
    <w:link w:val="Nagwek2Znak"/>
    <w:uiPriority w:val="9"/>
    <w:unhideWhenUsed/>
    <w:qFormat/>
    <w:rsid w:val="00D43C9F"/>
    <w:pPr>
      <w:numPr>
        <w:ilvl w:val="1"/>
        <w:numId w:val="1"/>
      </w:numPr>
      <w:spacing w:before="40" w:after="120" w:line="288" w:lineRule="auto"/>
      <w:ind w:left="17" w:hanging="357"/>
      <w:jc w:val="both"/>
      <w:outlineLvl w:val="1"/>
    </w:pPr>
    <w:rPr>
      <w:rFonts w:ascii="PT Sans" w:eastAsiaTheme="majorEastAsia" w:hAnsi="PT Sans" w:cstheme="majorBidi"/>
      <w:color w:val="274263" w:themeColor="accent4" w:themeShade="80"/>
      <w:sz w:val="22"/>
      <w:szCs w:val="26"/>
      <w:lang w:eastAsia="ja-JP" w:bidi="pl-PL"/>
    </w:rPr>
  </w:style>
  <w:style w:type="paragraph" w:styleId="Nagwek3">
    <w:name w:val="heading 3"/>
    <w:basedOn w:val="Normalny"/>
    <w:link w:val="Nagwek3Znak"/>
    <w:autoRedefine/>
    <w:uiPriority w:val="9"/>
    <w:unhideWhenUsed/>
    <w:qFormat/>
    <w:rsid w:val="00084721"/>
    <w:pPr>
      <w:spacing w:before="320" w:line="288" w:lineRule="auto"/>
      <w:jc w:val="both"/>
      <w:outlineLvl w:val="2"/>
    </w:pPr>
    <w:rPr>
      <w:rFonts w:ascii="Oswald" w:eastAsiaTheme="majorEastAsia" w:hAnsi="Oswald" w:cstheme="majorBidi"/>
      <w:color w:val="424242"/>
      <w:lang w:eastAsia="ja-JP" w:bidi="pl-PL"/>
    </w:rPr>
  </w:style>
  <w:style w:type="paragraph" w:styleId="Nagwek4">
    <w:name w:val="heading 4"/>
    <w:basedOn w:val="Normalny"/>
    <w:link w:val="Nagwek4Znak"/>
    <w:autoRedefine/>
    <w:uiPriority w:val="9"/>
    <w:unhideWhenUsed/>
    <w:qFormat/>
    <w:rsid w:val="00D43C9F"/>
    <w:pPr>
      <w:numPr>
        <w:ilvl w:val="3"/>
        <w:numId w:val="1"/>
      </w:numPr>
      <w:spacing w:before="40" w:line="288" w:lineRule="auto"/>
      <w:jc w:val="both"/>
      <w:outlineLvl w:val="3"/>
    </w:pPr>
    <w:rPr>
      <w:rFonts w:ascii="PT Sans" w:eastAsiaTheme="majorEastAsia" w:hAnsi="PT Sans" w:cstheme="majorBidi"/>
      <w:iCs/>
      <w:spacing w:val="6"/>
      <w:sz w:val="22"/>
      <w:szCs w:val="22"/>
      <w:lang w:eastAsia="ja-JP" w:bidi="pl-PL"/>
    </w:rPr>
  </w:style>
  <w:style w:type="paragraph" w:styleId="Nagwek5">
    <w:name w:val="heading 5"/>
    <w:basedOn w:val="Normalny"/>
    <w:link w:val="Nagwek5Znak"/>
    <w:uiPriority w:val="9"/>
    <w:semiHidden/>
    <w:unhideWhenUsed/>
    <w:qFormat/>
    <w:rsid w:val="00D43C9F"/>
    <w:pPr>
      <w:numPr>
        <w:ilvl w:val="4"/>
        <w:numId w:val="1"/>
      </w:numPr>
      <w:spacing w:before="40" w:line="288" w:lineRule="auto"/>
      <w:jc w:val="both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  <w:sz w:val="22"/>
      <w:szCs w:val="22"/>
      <w:lang w:eastAsia="ja-JP" w:bidi="pl-PL"/>
    </w:rPr>
  </w:style>
  <w:style w:type="paragraph" w:styleId="Nagwek6">
    <w:name w:val="heading 6"/>
    <w:basedOn w:val="Normalny"/>
    <w:link w:val="Nagwek6Znak"/>
    <w:uiPriority w:val="9"/>
    <w:semiHidden/>
    <w:unhideWhenUsed/>
    <w:qFormat/>
    <w:rsid w:val="00D43C9F"/>
    <w:pPr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Nagwek7">
    <w:name w:val="heading 7"/>
    <w:basedOn w:val="Normalny"/>
    <w:link w:val="Nagwek7Znak"/>
    <w:uiPriority w:val="9"/>
    <w:semiHidden/>
    <w:unhideWhenUsed/>
    <w:qFormat/>
    <w:rsid w:val="00D43C9F"/>
    <w:pPr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Nagwek8">
    <w:name w:val="heading 8"/>
    <w:basedOn w:val="Normalny"/>
    <w:link w:val="Nagwek8Znak"/>
    <w:uiPriority w:val="9"/>
    <w:semiHidden/>
    <w:unhideWhenUsed/>
    <w:qFormat/>
    <w:rsid w:val="00D43C9F"/>
    <w:pPr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Nagwek9">
    <w:name w:val="heading 9"/>
    <w:basedOn w:val="Normalny"/>
    <w:link w:val="Nagwek9Znak"/>
    <w:uiPriority w:val="9"/>
    <w:semiHidden/>
    <w:unhideWhenUsed/>
    <w:qFormat/>
    <w:rsid w:val="00D43C9F"/>
    <w:pPr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43C9F"/>
    <w:rPr>
      <w:rFonts w:ascii="Roboto Slab" w:hAnsi="Roboto Slab"/>
      <w:caps/>
      <w:color w:val="274263" w:themeColor="accent4" w:themeShade="80"/>
      <w:spacing w:val="14"/>
      <w:sz w:val="26"/>
      <w:szCs w:val="26"/>
    </w:rPr>
  </w:style>
  <w:style w:type="character" w:customStyle="1" w:styleId="Nagwek2Znak">
    <w:name w:val="Nagłówek 2 Znak"/>
    <w:basedOn w:val="Domylnaczcionkaakapitu"/>
    <w:link w:val="Nagwek2"/>
    <w:uiPriority w:val="9"/>
    <w:rsid w:val="00D43C9F"/>
    <w:rPr>
      <w:rFonts w:ascii="Roboto Slab" w:eastAsiaTheme="majorEastAsia" w:hAnsi="Roboto Slab" w:cstheme="majorBidi"/>
      <w:color w:val="274263" w:themeColor="accent4" w:themeShade="80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084721"/>
    <w:rPr>
      <w:rFonts w:ascii="Oswald" w:eastAsiaTheme="majorEastAsia" w:hAnsi="Oswald" w:cstheme="majorBidi"/>
      <w:color w:val="424242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D43C9F"/>
    <w:rPr>
      <w:rFonts w:ascii="Roboto Slab" w:eastAsiaTheme="majorEastAsia" w:hAnsi="Roboto Slab" w:cstheme="majorBidi"/>
      <w:iCs/>
      <w:color w:val="auto"/>
      <w:spacing w:val="6"/>
    </w:rPr>
  </w:style>
  <w:style w:type="character" w:customStyle="1" w:styleId="Nagwek5Znak">
    <w:name w:val="Nagłówek 5 Znak"/>
    <w:basedOn w:val="Domylnaczcionkaakapitu"/>
    <w:link w:val="Nagwek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Nagwek6Znak">
    <w:name w:val="Nagłówek 6 Znak"/>
    <w:basedOn w:val="Domylnaczcionkaakapitu"/>
    <w:link w:val="Nagwek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Nagwek7Znak">
    <w:name w:val="Nagłówek 7 Znak"/>
    <w:basedOn w:val="Domylnaczcionkaakapitu"/>
    <w:link w:val="Nagwek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Nagwek">
    <w:name w:val="header"/>
    <w:basedOn w:val="Normalny"/>
    <w:link w:val="NagwekZnak"/>
    <w:uiPriority w:val="99"/>
    <w:unhideWhenUsed/>
    <w:qFormat/>
    <w:pPr>
      <w:jc w:val="both"/>
    </w:pPr>
    <w:rPr>
      <w:rFonts w:ascii="PT Sans" w:eastAsiaTheme="minorHAnsi" w:hAnsi="PT Sans" w:cstheme="minorBidi"/>
      <w:sz w:val="22"/>
      <w:szCs w:val="22"/>
      <w:lang w:eastAsia="ja-JP" w:bidi="pl-PL"/>
    </w:rPr>
  </w:style>
  <w:style w:type="character" w:customStyle="1" w:styleId="NagwekZnak">
    <w:name w:val="Nagłówek Znak"/>
    <w:basedOn w:val="Domylnaczcionkaakapitu"/>
    <w:link w:val="Nagwek"/>
    <w:uiPriority w:val="99"/>
  </w:style>
  <w:style w:type="paragraph" w:styleId="Stopka">
    <w:name w:val="footer"/>
    <w:basedOn w:val="Normalny"/>
    <w:link w:val="StopkaZnak"/>
    <w:uiPriority w:val="99"/>
    <w:unhideWhenUsed/>
    <w:qFormat/>
    <w:pPr>
      <w:jc w:val="both"/>
    </w:pPr>
    <w:rPr>
      <w:rFonts w:ascii="PT Sans" w:eastAsiaTheme="minorHAnsi" w:hAnsi="PT Sans" w:cstheme="minorBidi"/>
      <w:sz w:val="22"/>
      <w:szCs w:val="22"/>
      <w:lang w:eastAsia="ja-JP" w:bidi="pl-PL"/>
    </w:rPr>
  </w:style>
  <w:style w:type="character" w:customStyle="1" w:styleId="StopkaZnak">
    <w:name w:val="Stopka Znak"/>
    <w:basedOn w:val="Domylnaczcionkaakapitu"/>
    <w:link w:val="Stopka"/>
    <w:uiPriority w:val="99"/>
  </w:style>
  <w:style w:type="paragraph" w:styleId="Legenda">
    <w:name w:val="caption"/>
    <w:basedOn w:val="Normalny"/>
    <w:next w:val="Normalny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paragraph" w:styleId="Tytu">
    <w:name w:val="Title"/>
    <w:basedOn w:val="Normalny"/>
    <w:link w:val="TytuZnak"/>
    <w:autoRedefine/>
    <w:uiPriority w:val="2"/>
    <w:unhideWhenUsed/>
    <w:qFormat/>
    <w:rsid w:val="00B92A77"/>
    <w:pPr>
      <w:pBdr>
        <w:left w:val="single" w:sz="48" w:space="10" w:color="000000" w:themeColor="text1"/>
      </w:pBdr>
      <w:spacing w:before="240" w:line="288" w:lineRule="auto"/>
      <w:contextualSpacing/>
    </w:pPr>
    <w:rPr>
      <w:rFonts w:ascii="PT Sans" w:eastAsiaTheme="majorEastAsia" w:hAnsi="PT Sans" w:cstheme="majorBidi"/>
      <w:caps/>
      <w:color w:val="274263" w:themeColor="accent4" w:themeShade="80"/>
      <w:spacing w:val="6"/>
      <w:sz w:val="28"/>
      <w:szCs w:val="28"/>
      <w:lang w:eastAsia="ja-JP" w:bidi="pl-PL"/>
    </w:rPr>
  </w:style>
  <w:style w:type="character" w:customStyle="1" w:styleId="TytuZnak">
    <w:name w:val="Tytuł Znak"/>
    <w:basedOn w:val="Domylnaczcionkaakapitu"/>
    <w:link w:val="Tytu"/>
    <w:uiPriority w:val="2"/>
    <w:rsid w:val="00B92A77"/>
    <w:rPr>
      <w:rFonts w:ascii="PT Sans" w:eastAsiaTheme="majorEastAsia" w:hAnsi="PT Sans" w:cstheme="majorBidi"/>
      <w:caps/>
      <w:color w:val="274263" w:themeColor="accent4" w:themeShade="80"/>
      <w:spacing w:val="6"/>
      <w:sz w:val="28"/>
      <w:szCs w:val="28"/>
    </w:rPr>
  </w:style>
  <w:style w:type="paragraph" w:styleId="Podtytu">
    <w:name w:val="Subtitle"/>
    <w:basedOn w:val="Normalny"/>
    <w:next w:val="Normalny"/>
    <w:link w:val="PodtytuZnak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a">
    <w:name w:val="Date"/>
    <w:basedOn w:val="Normalny"/>
    <w:next w:val="Tytu"/>
    <w:link w:val="DataZnak"/>
    <w:uiPriority w:val="2"/>
    <w:qFormat/>
    <w:pPr>
      <w:spacing w:after="360" w:line="288" w:lineRule="auto"/>
      <w:jc w:val="both"/>
    </w:pPr>
    <w:rPr>
      <w:rFonts w:ascii="PT Sans" w:eastAsiaTheme="minorHAnsi" w:hAnsi="PT Sans" w:cstheme="minorBidi"/>
      <w:sz w:val="28"/>
      <w:szCs w:val="22"/>
      <w:lang w:eastAsia="ja-JP" w:bidi="pl-PL"/>
    </w:rPr>
  </w:style>
  <w:style w:type="character" w:customStyle="1" w:styleId="DataZnak">
    <w:name w:val="Data Znak"/>
    <w:basedOn w:val="Domylnaczcionkaakapitu"/>
    <w:link w:val="Data"/>
    <w:uiPriority w:val="2"/>
    <w:rPr>
      <w:sz w:val="28"/>
    </w:rPr>
  </w:style>
  <w:style w:type="character" w:styleId="Wyrnienieintensywne">
    <w:name w:val="Intense Emphasis"/>
    <w:basedOn w:val="Domylnaczcionkaakapitu"/>
    <w:uiPriority w:val="21"/>
    <w:semiHidden/>
    <w:unhideWhenUsed/>
    <w:qFormat/>
    <w:rPr>
      <w:b/>
      <w:iCs/>
      <w:color w:val="2E2E2E" w:themeColor="accent2"/>
    </w:rPr>
  </w:style>
  <w:style w:type="paragraph" w:styleId="Cytatintensywny">
    <w:name w:val="Intense Quote"/>
    <w:basedOn w:val="Normalny"/>
    <w:next w:val="Normalny"/>
    <w:link w:val="CytatintensywnyZnak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semiHidden/>
    <w:rPr>
      <w:b/>
      <w:i/>
      <w:iCs/>
      <w:color w:val="2E2E2E" w:themeColor="accent2"/>
    </w:rPr>
  </w:style>
  <w:style w:type="character" w:styleId="Odwoanieintensywne">
    <w:name w:val="Intense Reference"/>
    <w:basedOn w:val="Domylnaczcionkaakapitu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Cytat">
    <w:name w:val="Quote"/>
    <w:basedOn w:val="Normalny"/>
    <w:next w:val="Normalny"/>
    <w:link w:val="CytatZnak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semiHidden/>
    <w:rPr>
      <w:i/>
      <w:iCs/>
    </w:rPr>
  </w:style>
  <w:style w:type="character" w:styleId="Pogrubienie">
    <w:name w:val="Strong"/>
    <w:basedOn w:val="Domylnaczcionkaakapitu"/>
    <w:uiPriority w:val="22"/>
    <w:semiHidden/>
    <w:unhideWhenUsed/>
    <w:qFormat/>
    <w:rPr>
      <w:b/>
      <w:bCs/>
    </w:rPr>
  </w:style>
  <w:style w:type="character" w:styleId="Wyrnieniedelikatne">
    <w:name w:val="Subtle Emphasis"/>
    <w:basedOn w:val="Domylnaczcionkaakapitu"/>
    <w:uiPriority w:val="19"/>
    <w:semiHidden/>
    <w:unhideWhenUsed/>
    <w:qFormat/>
    <w:rPr>
      <w:i/>
      <w:iCs/>
      <w:color w:val="707070" w:themeColor="accent1"/>
    </w:rPr>
  </w:style>
  <w:style w:type="character" w:styleId="Odwoaniedelikatne">
    <w:name w:val="Subtle Reference"/>
    <w:basedOn w:val="Domylnaczcionkaakapitu"/>
    <w:uiPriority w:val="31"/>
    <w:semiHidden/>
    <w:unhideWhenUsed/>
    <w:qFormat/>
    <w:rPr>
      <w:caps/>
      <w:smallCaps w:val="0"/>
      <w:color w:val="707070" w:themeColor="accent1"/>
    </w:rPr>
  </w:style>
  <w:style w:type="paragraph" w:styleId="Nagwekspisutreci">
    <w:name w:val="TOC Heading"/>
    <w:basedOn w:val="Nagwek1"/>
    <w:next w:val="Normalny"/>
    <w:uiPriority w:val="39"/>
    <w:unhideWhenUsed/>
    <w:qFormat/>
    <w:pPr>
      <w:numPr>
        <w:numId w:val="0"/>
      </w:numPr>
      <w:outlineLvl w:val="9"/>
    </w:pPr>
  </w:style>
  <w:style w:type="character" w:customStyle="1" w:styleId="PodtytuZnak">
    <w:name w:val="Podtytuł Znak"/>
    <w:basedOn w:val="Domylnaczcionkaakapitu"/>
    <w:link w:val="Podtytu"/>
    <w:uiPriority w:val="11"/>
    <w:semiHidden/>
    <w:rPr>
      <w:rFonts w:eastAsiaTheme="minorEastAsia"/>
      <w:i/>
      <w:spacing w:val="15"/>
      <w:sz w:val="32"/>
    </w:rPr>
  </w:style>
  <w:style w:type="character" w:styleId="Tekstzastpczy">
    <w:name w:val="Placeholder Text"/>
    <w:basedOn w:val="Domylnaczcionkaakapitu"/>
    <w:uiPriority w:val="99"/>
    <w:semiHidden/>
    <w:rPr>
      <w:color w:val="808080"/>
    </w:rPr>
  </w:style>
  <w:style w:type="paragraph" w:styleId="Akapitzlist">
    <w:name w:val="List Paragraph"/>
    <w:basedOn w:val="Normalny"/>
    <w:uiPriority w:val="34"/>
    <w:unhideWhenUsed/>
    <w:qFormat/>
    <w:rsid w:val="00230567"/>
    <w:pPr>
      <w:spacing w:after="120" w:line="288" w:lineRule="auto"/>
      <w:ind w:left="720"/>
      <w:contextualSpacing/>
      <w:jc w:val="both"/>
    </w:pPr>
    <w:rPr>
      <w:rFonts w:ascii="PT Sans" w:eastAsiaTheme="minorHAnsi" w:hAnsi="PT Sans" w:cstheme="minorBidi"/>
      <w:sz w:val="22"/>
      <w:szCs w:val="22"/>
      <w:lang w:eastAsia="ja-JP" w:bidi="pl-PL"/>
    </w:rPr>
  </w:style>
  <w:style w:type="numbering" w:customStyle="1" w:styleId="Biecalista1">
    <w:name w:val="Bieżąca lista1"/>
    <w:uiPriority w:val="99"/>
    <w:rsid w:val="00F96132"/>
    <w:pPr>
      <w:numPr>
        <w:numId w:val="8"/>
      </w:numPr>
    </w:pPr>
  </w:style>
  <w:style w:type="paragraph" w:styleId="Bezodstpw">
    <w:name w:val="No Spacing"/>
    <w:link w:val="BezodstpwZnak"/>
    <w:uiPriority w:val="1"/>
    <w:qFormat/>
    <w:rsid w:val="006C0A69"/>
    <w:pPr>
      <w:spacing w:after="0" w:line="240" w:lineRule="auto"/>
      <w:ind w:left="0"/>
    </w:pPr>
    <w:rPr>
      <w:rFonts w:eastAsiaTheme="minorEastAsia"/>
      <w:color w:val="auto"/>
      <w:lang w:val="en-US" w:eastAsia="zh-CN" w:bidi="ar-SA"/>
    </w:rPr>
  </w:style>
  <w:style w:type="character" w:customStyle="1" w:styleId="BezodstpwZnak">
    <w:name w:val="Bez odstępów Znak"/>
    <w:basedOn w:val="Domylnaczcionkaakapitu"/>
    <w:link w:val="Bezodstpw"/>
    <w:uiPriority w:val="1"/>
    <w:rsid w:val="006C0A69"/>
    <w:rPr>
      <w:rFonts w:eastAsiaTheme="minorEastAsia"/>
      <w:color w:val="auto"/>
      <w:lang w:val="en-US" w:eastAsia="zh-CN" w:bidi="ar-SA"/>
    </w:rPr>
  </w:style>
  <w:style w:type="table" w:styleId="Tabela-Siatka">
    <w:name w:val="Table Grid"/>
    <w:basedOn w:val="Standardowy"/>
    <w:uiPriority w:val="39"/>
    <w:rsid w:val="00B92A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B92A7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2">
    <w:name w:val="Grid Table 1 Light Accent 2"/>
    <w:basedOn w:val="Standardowy"/>
    <w:uiPriority w:val="46"/>
    <w:rsid w:val="00B92A77"/>
    <w:pPr>
      <w:spacing w:after="0" w:line="240" w:lineRule="auto"/>
    </w:pPr>
    <w:tblPr>
      <w:tblStyleRowBandSize w:val="1"/>
      <w:tblStyleColBandSize w:val="1"/>
      <w:tblBorders>
        <w:top w:val="single" w:sz="4" w:space="0" w:color="ABABAB" w:themeColor="accent2" w:themeTint="66"/>
        <w:left w:val="single" w:sz="4" w:space="0" w:color="ABABAB" w:themeColor="accent2" w:themeTint="66"/>
        <w:bottom w:val="single" w:sz="4" w:space="0" w:color="ABABAB" w:themeColor="accent2" w:themeTint="66"/>
        <w:right w:val="single" w:sz="4" w:space="0" w:color="ABABAB" w:themeColor="accent2" w:themeTint="66"/>
        <w:insideH w:val="single" w:sz="4" w:space="0" w:color="ABABAB" w:themeColor="accent2" w:themeTint="66"/>
        <w:insideV w:val="single" w:sz="4" w:space="0" w:color="ABABA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1818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818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rmaltextrun">
    <w:name w:val="normaltextrun"/>
    <w:basedOn w:val="Domylnaczcionkaakapitu"/>
    <w:rsid w:val="00EE56F0"/>
  </w:style>
  <w:style w:type="character" w:customStyle="1" w:styleId="eop">
    <w:name w:val="eop"/>
    <w:basedOn w:val="Domylnaczcionkaakapitu"/>
    <w:rsid w:val="00EE56F0"/>
  </w:style>
  <w:style w:type="character" w:styleId="Hipercze">
    <w:name w:val="Hyperlink"/>
    <w:basedOn w:val="Domylnaczcionkaakapitu"/>
    <w:uiPriority w:val="99"/>
    <w:unhideWhenUsed/>
    <w:rsid w:val="00EE56F0"/>
    <w:rPr>
      <w:color w:val="58A8AD" w:themeColor="hyperlink"/>
      <w:u w:val="single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EE56F0"/>
    <w:rPr>
      <w:vertAlign w:val="superscript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EE56F0"/>
    <w:rPr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EE56F0"/>
    <w:rPr>
      <w:rFonts w:asciiTheme="minorHAnsi" w:eastAsiaTheme="minorHAnsi" w:hAnsiTheme="minorHAnsi" w:cstheme="minorBidi"/>
      <w:color w:val="707070" w:themeColor="accent1"/>
      <w:sz w:val="20"/>
      <w:szCs w:val="20"/>
      <w:lang w:eastAsia="ja-JP" w:bidi="pl-PL"/>
    </w:rPr>
  </w:style>
  <w:style w:type="character" w:customStyle="1" w:styleId="TekstprzypisudolnegoZnak1">
    <w:name w:val="Tekst przypisu dolnego Znak1"/>
    <w:basedOn w:val="Domylnaczcionkaakapitu"/>
    <w:uiPriority w:val="99"/>
    <w:semiHidden/>
    <w:rsid w:val="00EE56F0"/>
    <w:rPr>
      <w:rFonts w:ascii="PT Sans" w:hAnsi="PT Sans"/>
      <w:color w:val="auto"/>
      <w:sz w:val="20"/>
      <w:szCs w:val="20"/>
    </w:rPr>
  </w:style>
  <w:style w:type="paragraph" w:customStyle="1" w:styleId="paragraph">
    <w:name w:val="paragraph"/>
    <w:basedOn w:val="Normalny"/>
    <w:rsid w:val="008377E8"/>
    <w:pPr>
      <w:spacing w:before="100" w:beforeAutospacing="1" w:after="100" w:afterAutospacing="1"/>
    </w:pPr>
  </w:style>
  <w:style w:type="character" w:customStyle="1" w:styleId="unsupportedobjecttext">
    <w:name w:val="unsupportedobjecttext"/>
    <w:basedOn w:val="Domylnaczcionkaakapitu"/>
    <w:rsid w:val="008377E8"/>
  </w:style>
  <w:style w:type="paragraph" w:styleId="NormalnyWeb">
    <w:name w:val="Normal (Web)"/>
    <w:basedOn w:val="Normalny"/>
    <w:uiPriority w:val="99"/>
    <w:unhideWhenUsed/>
    <w:rsid w:val="008377E8"/>
    <w:pPr>
      <w:spacing w:before="100" w:beforeAutospacing="1" w:after="100" w:afterAutospacing="1"/>
    </w:pPr>
  </w:style>
  <w:style w:type="character" w:customStyle="1" w:styleId="apple-tab-span">
    <w:name w:val="apple-tab-span"/>
    <w:basedOn w:val="Domylnaczcionkaakapitu"/>
    <w:rsid w:val="008377E8"/>
  </w:style>
  <w:style w:type="character" w:styleId="UyteHipercze">
    <w:name w:val="FollowedHyperlink"/>
    <w:basedOn w:val="Domylnaczcionkaakapitu"/>
    <w:uiPriority w:val="99"/>
    <w:semiHidden/>
    <w:unhideWhenUsed/>
    <w:rsid w:val="008377E8"/>
    <w:rPr>
      <w:color w:val="2B8073" w:themeColor="followed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084721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084721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Spistreci2">
    <w:name w:val="toc 2"/>
    <w:basedOn w:val="Normalny"/>
    <w:next w:val="Normalny"/>
    <w:autoRedefine/>
    <w:uiPriority w:val="39"/>
    <w:semiHidden/>
    <w:unhideWhenUsed/>
    <w:rsid w:val="00084721"/>
    <w:pPr>
      <w:ind w:left="240"/>
    </w:pPr>
    <w:rPr>
      <w:rFonts w:asciiTheme="minorHAnsi" w:hAnsiTheme="minorHAnsi"/>
      <w:smallCap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084721"/>
    <w:pPr>
      <w:ind w:left="720"/>
    </w:pPr>
    <w:rPr>
      <w:rFonts w:asciiTheme="minorHAnsi" w:hAnsiTheme="minorHAnsi"/>
      <w:sz w:val="18"/>
      <w:szCs w:val="18"/>
    </w:r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084721"/>
    <w:pPr>
      <w:ind w:left="960"/>
    </w:pPr>
    <w:rPr>
      <w:rFonts w:asciiTheme="minorHAnsi" w:hAnsiTheme="minorHAnsi"/>
      <w:sz w:val="18"/>
      <w:szCs w:val="18"/>
    </w:r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084721"/>
    <w:pPr>
      <w:ind w:left="1200"/>
    </w:pPr>
    <w:rPr>
      <w:rFonts w:asciiTheme="minorHAnsi" w:hAnsiTheme="minorHAnsi"/>
      <w:sz w:val="18"/>
      <w:szCs w:val="18"/>
    </w:r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084721"/>
    <w:pPr>
      <w:ind w:left="1440"/>
    </w:pPr>
    <w:rPr>
      <w:rFonts w:asciiTheme="minorHAnsi" w:hAnsiTheme="minorHAnsi"/>
      <w:sz w:val="18"/>
      <w:szCs w:val="18"/>
    </w:r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084721"/>
    <w:pPr>
      <w:ind w:left="1680"/>
    </w:pPr>
    <w:rPr>
      <w:rFonts w:asciiTheme="minorHAnsi" w:hAnsiTheme="minorHAnsi"/>
      <w:sz w:val="18"/>
      <w:szCs w:val="18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084721"/>
    <w:pPr>
      <w:ind w:left="1920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5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8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6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hyperlink" Target="http://172.18.0.4:5000/scheduler/run-task" TargetMode="External"/><Relationship Id="rId42" Type="http://schemas.openxmlformats.org/officeDocument/2006/relationships/image" Target="media/image25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mailto:adminemail@gmail.com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support.google.com/accounts/answer/185833?hl=en" TargetMode="External"/><Relationship Id="rId32" Type="http://schemas.openxmlformats.org/officeDocument/2006/relationships/hyperlink" Target="http://172.18.0.4:5000/scheduler/stop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github.com/aeh-projekt-magia/APZ-CeneoScrapper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github.com/aeh-projekt-magia/APZ-CeneoScrapper.git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172.18.0.4:5000/scheduler/start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widmarszalek/Library/Group%2520Containers/UBF8T346G9.Office/User%2520Content.localized/Templates.localized/Wypalenie%2520zawodowe%2520-%2520Konspekt%2520szkolenia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C11BD43FC88641B0FD8108821AC3EE" ma:contentTypeVersion="2" ma:contentTypeDescription="Create a new document." ma:contentTypeScope="" ma:versionID="05abcdeab2c1a09960b9df3909e1d904">
  <xsd:schema xmlns:xsd="http://www.w3.org/2001/XMLSchema" xmlns:xs="http://www.w3.org/2001/XMLSchema" xmlns:p="http://schemas.microsoft.com/office/2006/metadata/properties" xmlns:ns2="921e43ba-a4ba-4fc2-9f44-b67591b07b92" targetNamespace="http://schemas.microsoft.com/office/2006/metadata/properties" ma:root="true" ma:fieldsID="70bdfc981a33f671e41a86321bfdf807" ns2:_="">
    <xsd:import namespace="921e43ba-a4ba-4fc2-9f44-b67591b07b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1e43ba-a4ba-4fc2-9f44-b67591b07b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89B6FB-C10B-4222-8023-1CE33FCB2D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7FD08F7-D1A3-4FAC-9015-27F21FB982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B8E520-0768-459D-8B1F-62BDCA8D4B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e43ba-a4ba-4fc2-9f44-b67591b07b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2956424-56A9-7049-8713-4DFAF3C16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Wypalenie%20zawodowe%20-%20Konspekt%20szkolenia.dotx</Template>
  <TotalTime>35</TotalTime>
  <Pages>18</Pages>
  <Words>1988</Words>
  <Characters>11930</Characters>
  <Application>Microsoft Office Word</Application>
  <DocSecurity>0</DocSecurity>
  <Lines>99</Lines>
  <Paragraphs>27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Ceneo WebScrapper</vt:lpstr>
      <vt:lpstr/>
    </vt:vector>
  </TitlesOfParts>
  <Company/>
  <LinksUpToDate>false</LinksUpToDate>
  <CharactersWithSpaces>13891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Ceneo WebScrapper</dc:title>
  <dc:subject>Projekt zespołowy</dc:subject>
  <dc:creator>Dawid Marszałek</dc:creator>
  <cp:keywords/>
  <dc:description/>
  <cp:lastModifiedBy>Michalina Mudlaff</cp:lastModifiedBy>
  <cp:revision>6</cp:revision>
  <cp:lastPrinted>2023-03-07T04:58:00Z</cp:lastPrinted>
  <dcterms:created xsi:type="dcterms:W3CDTF">2023-03-07T04:58:00Z</dcterms:created>
  <dcterms:modified xsi:type="dcterms:W3CDTF">2023-06-03T06:28:00Z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0x01010093C11BD43FC88641B0FD8108821AC3EE</vt:lpwstr>
  </property>
</Properties>
</file>